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CCB0" w14:textId="77777777" w:rsidR="00B52296" w:rsidRPr="00C71AB5" w:rsidRDefault="00CD3BE5" w:rsidP="00C71AB5">
      <w:pPr>
        <w:pStyle w:val="a5"/>
        <w:rPr>
          <w:lang w:eastAsia="ko-KR"/>
        </w:rPr>
      </w:pPr>
      <w:r w:rsidRPr="00C71AB5">
        <w:rPr>
          <w:rFonts w:hint="eastAsia"/>
          <w:lang w:eastAsia="ko-KR"/>
        </w:rPr>
        <w:t>임상시험계획서</w:t>
      </w:r>
    </w:p>
    <w:p w14:paraId="5EE11C3E" w14:textId="77777777" w:rsidR="00CD3BE5" w:rsidRDefault="00CD3BE5" w:rsidP="00B96CFD">
      <w:pPr>
        <w:pStyle w:val="Author"/>
      </w:pPr>
      <w:bookmarkStart w:id="0" w:name="_Hlk135670561"/>
      <w:r w:rsidRPr="00CD3BE5">
        <w:t>An open-label, randomized, multiple-dose, three-way crossover study to compare the pharmacokinetic characteristics and safety among D745, D759, and D150 in healthy subjects</w:t>
      </w:r>
      <w:bookmarkEnd w:id="0"/>
    </w:p>
    <w:tbl>
      <w:tblPr>
        <w:tblStyle w:val="afa"/>
        <w:tblW w:w="6928" w:type="dxa"/>
        <w:jc w:val="center"/>
        <w:tblLook w:val="04A0" w:firstRow="1" w:lastRow="0" w:firstColumn="1" w:lastColumn="0" w:noHBand="0" w:noVBand="1"/>
      </w:tblPr>
      <w:tblGrid>
        <w:gridCol w:w="3464"/>
        <w:gridCol w:w="3464"/>
      </w:tblGrid>
      <w:tr w:rsidR="00CD3BE5" w:rsidRPr="00CD3BE5" w14:paraId="3360F8BF" w14:textId="77777777" w:rsidTr="00CD3BE5">
        <w:trPr>
          <w:jc w:val="center"/>
        </w:trPr>
        <w:tc>
          <w:tcPr>
            <w:tcW w:w="3464" w:type="dxa"/>
            <w:vAlign w:val="center"/>
          </w:tcPr>
          <w:p w14:paraId="7D055CCC" w14:textId="77777777" w:rsidR="00CD3BE5" w:rsidRPr="00CD3BE5" w:rsidRDefault="00CD3BE5" w:rsidP="00FA69FE">
            <w:r w:rsidRPr="00CD3BE5">
              <w:t>임상시험계획서 번호</w:t>
            </w:r>
          </w:p>
        </w:tc>
        <w:tc>
          <w:tcPr>
            <w:tcW w:w="3464" w:type="dxa"/>
            <w:vAlign w:val="center"/>
          </w:tcPr>
          <w:p w14:paraId="51C5FBFD" w14:textId="77777777" w:rsidR="00CD3BE5" w:rsidRPr="00CD3BE5" w:rsidRDefault="00CD3BE5" w:rsidP="00CD3BE5">
            <w:r w:rsidRPr="00CD3BE5">
              <w:t>A125_03DDI2228</w:t>
            </w:r>
          </w:p>
        </w:tc>
      </w:tr>
      <w:tr w:rsidR="00CD3BE5" w:rsidRPr="00CD3BE5" w14:paraId="30D10993" w14:textId="77777777" w:rsidTr="00CD3BE5">
        <w:trPr>
          <w:jc w:val="center"/>
        </w:trPr>
        <w:tc>
          <w:tcPr>
            <w:tcW w:w="3464" w:type="dxa"/>
            <w:vAlign w:val="center"/>
          </w:tcPr>
          <w:p w14:paraId="2A337714" w14:textId="77777777" w:rsidR="00CD3BE5" w:rsidRPr="00CD3BE5" w:rsidRDefault="00CD3BE5" w:rsidP="00CD3BE5">
            <w:r w:rsidRPr="00CD3BE5">
              <w:t>임상시험용의약품</w:t>
            </w:r>
          </w:p>
        </w:tc>
        <w:tc>
          <w:tcPr>
            <w:tcW w:w="3464" w:type="dxa"/>
            <w:vAlign w:val="center"/>
          </w:tcPr>
          <w:p w14:paraId="136BFCE1" w14:textId="77777777" w:rsidR="00CD3BE5" w:rsidRPr="00CD3BE5" w:rsidRDefault="00CD3BE5" w:rsidP="00CD3BE5">
            <w:r w:rsidRPr="00CD3BE5">
              <w:t>D745, D759, D150</w:t>
            </w:r>
          </w:p>
        </w:tc>
      </w:tr>
      <w:tr w:rsidR="00CD3BE5" w:rsidRPr="00CD3BE5" w14:paraId="09C2C95B" w14:textId="77777777" w:rsidTr="00CD3BE5">
        <w:trPr>
          <w:jc w:val="center"/>
        </w:trPr>
        <w:tc>
          <w:tcPr>
            <w:tcW w:w="3464" w:type="dxa"/>
            <w:vAlign w:val="center"/>
          </w:tcPr>
          <w:p w14:paraId="5E690AF7" w14:textId="77777777" w:rsidR="00CD3BE5" w:rsidRPr="00CD3BE5" w:rsidRDefault="00CD3BE5" w:rsidP="00CD3BE5">
            <w:r w:rsidRPr="00CD3BE5">
              <w:t>임상시험실시기관</w:t>
            </w:r>
          </w:p>
        </w:tc>
        <w:tc>
          <w:tcPr>
            <w:tcW w:w="3464" w:type="dxa"/>
            <w:vAlign w:val="center"/>
          </w:tcPr>
          <w:p w14:paraId="7ED69944" w14:textId="77777777" w:rsidR="00CD3BE5" w:rsidRPr="00CD3BE5" w:rsidRDefault="00CD3BE5" w:rsidP="00CD3BE5">
            <w:pPr>
              <w:rPr>
                <w:lang w:eastAsia="ko-KR"/>
              </w:rPr>
            </w:pPr>
            <w:r w:rsidRPr="00CD3BE5">
              <w:rPr>
                <w:lang w:eastAsia="ko-KR"/>
              </w:rPr>
              <w:t>가톨릭대학교 서울성모병원</w:t>
            </w:r>
          </w:p>
        </w:tc>
      </w:tr>
      <w:tr w:rsidR="00CD3BE5" w:rsidRPr="00CD3BE5" w14:paraId="35CD2C5A" w14:textId="77777777" w:rsidTr="00CD3BE5">
        <w:trPr>
          <w:jc w:val="center"/>
        </w:trPr>
        <w:tc>
          <w:tcPr>
            <w:tcW w:w="3464" w:type="dxa"/>
            <w:vAlign w:val="center"/>
          </w:tcPr>
          <w:p w14:paraId="10B36115" w14:textId="77777777" w:rsidR="00CD3BE5" w:rsidRPr="00CD3BE5" w:rsidRDefault="00CD3BE5" w:rsidP="00CD3BE5">
            <w:r w:rsidRPr="00CD3BE5">
              <w:t>시험책임자</w:t>
            </w:r>
          </w:p>
        </w:tc>
        <w:tc>
          <w:tcPr>
            <w:tcW w:w="3464" w:type="dxa"/>
            <w:vAlign w:val="center"/>
          </w:tcPr>
          <w:p w14:paraId="4CA01EDF" w14:textId="77777777" w:rsidR="00CD3BE5" w:rsidRPr="00CD3BE5" w:rsidRDefault="00CD3BE5" w:rsidP="00CD3BE5">
            <w:r w:rsidRPr="00CD3BE5">
              <w:t>조교수 한성필</w:t>
            </w:r>
          </w:p>
        </w:tc>
      </w:tr>
      <w:tr w:rsidR="00CD3BE5" w:rsidRPr="00CD3BE5" w14:paraId="784DA5E9" w14:textId="77777777" w:rsidTr="00CD3BE5">
        <w:trPr>
          <w:jc w:val="center"/>
        </w:trPr>
        <w:tc>
          <w:tcPr>
            <w:tcW w:w="3464" w:type="dxa"/>
            <w:vAlign w:val="center"/>
          </w:tcPr>
          <w:p w14:paraId="1B2B3C49" w14:textId="77777777" w:rsidR="00CD3BE5" w:rsidRPr="00CD3BE5" w:rsidRDefault="00CD3BE5" w:rsidP="00CD3BE5">
            <w:r w:rsidRPr="00CD3BE5">
              <w:t>임상시험의뢰자</w:t>
            </w:r>
          </w:p>
        </w:tc>
        <w:tc>
          <w:tcPr>
            <w:tcW w:w="3464" w:type="dxa"/>
            <w:vAlign w:val="center"/>
          </w:tcPr>
          <w:p w14:paraId="64B469D9" w14:textId="77777777" w:rsidR="00CD3BE5" w:rsidRPr="00CD3BE5" w:rsidRDefault="00CD3BE5" w:rsidP="00CD3BE5">
            <w:r w:rsidRPr="00CD3BE5">
              <w:t>㈜종근당</w:t>
            </w:r>
          </w:p>
        </w:tc>
      </w:tr>
      <w:tr w:rsidR="00CD3BE5" w:rsidRPr="00CD3BE5" w14:paraId="38913A7F" w14:textId="77777777" w:rsidTr="00CD3BE5">
        <w:trPr>
          <w:jc w:val="center"/>
        </w:trPr>
        <w:tc>
          <w:tcPr>
            <w:tcW w:w="3464" w:type="dxa"/>
            <w:vAlign w:val="center"/>
          </w:tcPr>
          <w:p w14:paraId="55E2D40E" w14:textId="77777777" w:rsidR="00CD3BE5" w:rsidRPr="00CD3BE5" w:rsidRDefault="00CD3BE5" w:rsidP="00CD3BE5">
            <w:r w:rsidRPr="00CD3BE5">
              <w:t>버전(작성일)</w:t>
            </w:r>
          </w:p>
        </w:tc>
        <w:tc>
          <w:tcPr>
            <w:tcW w:w="3464" w:type="dxa"/>
            <w:vAlign w:val="center"/>
          </w:tcPr>
          <w:p w14:paraId="79EDF307" w14:textId="77777777" w:rsidR="00CD3BE5" w:rsidRPr="00CD3BE5" w:rsidRDefault="00CD3BE5" w:rsidP="00CD3BE5">
            <w:r w:rsidRPr="00CD3BE5">
              <w:t>1.0 (2023.03.17)</w:t>
            </w:r>
          </w:p>
        </w:tc>
      </w:tr>
      <w:tr w:rsidR="00CD3BE5" w:rsidRPr="00CD3BE5" w14:paraId="79F555C7" w14:textId="77777777" w:rsidTr="00CD3BE5">
        <w:trPr>
          <w:jc w:val="center"/>
        </w:trPr>
        <w:tc>
          <w:tcPr>
            <w:tcW w:w="3464" w:type="dxa"/>
            <w:vAlign w:val="center"/>
          </w:tcPr>
          <w:p w14:paraId="367DE3CB" w14:textId="77777777" w:rsidR="00CD3BE5" w:rsidRPr="00CD3BE5" w:rsidRDefault="00CD3BE5" w:rsidP="00CD3BE5">
            <w:r w:rsidRPr="00CD3BE5">
              <w:t>임상시험단계</w:t>
            </w:r>
          </w:p>
        </w:tc>
        <w:tc>
          <w:tcPr>
            <w:tcW w:w="3464" w:type="dxa"/>
            <w:vAlign w:val="center"/>
          </w:tcPr>
          <w:p w14:paraId="1698AB6E" w14:textId="77777777" w:rsidR="00CD3BE5" w:rsidRPr="00CD3BE5" w:rsidRDefault="00CD3BE5" w:rsidP="00CD3BE5">
            <w:r w:rsidRPr="00CD3BE5">
              <w:t>제1상 임상시험</w:t>
            </w:r>
          </w:p>
        </w:tc>
      </w:tr>
    </w:tbl>
    <w:p w14:paraId="53E8A3AF" w14:textId="77777777" w:rsidR="00CD3BE5" w:rsidRPr="00CD3BE5" w:rsidRDefault="00CD3BE5" w:rsidP="00CD3BE5">
      <w:pPr>
        <w:pStyle w:val="a4"/>
      </w:pPr>
    </w:p>
    <w:p w14:paraId="1EDC5C19" w14:textId="77777777" w:rsidR="00CD3BE5" w:rsidRDefault="00CD3BE5" w:rsidP="007E1F2A">
      <w:pPr>
        <w:rPr>
          <w:lang w:eastAsia="ko-KR"/>
        </w:rPr>
      </w:pPr>
      <w:r>
        <w:rPr>
          <w:lang w:eastAsia="ko-KR"/>
        </w:rPr>
        <w:br w:type="page"/>
      </w:r>
    </w:p>
    <w:p w14:paraId="06C5F7AA" w14:textId="77777777" w:rsidR="00B52296" w:rsidRPr="00F93766" w:rsidRDefault="00000000" w:rsidP="00F93766">
      <w:pPr>
        <w:pStyle w:val="1"/>
      </w:pPr>
      <w:bookmarkStart w:id="1" w:name="level-1"/>
      <w:r w:rsidRPr="00F93766">
        <w:lastRenderedPageBreak/>
        <w:t>Level 1</w:t>
      </w:r>
    </w:p>
    <w:p w14:paraId="73BADA4B" w14:textId="77777777" w:rsidR="003C514F" w:rsidRDefault="003C514F" w:rsidP="003C514F"/>
    <w:p w14:paraId="62556F86" w14:textId="77777777" w:rsidR="003C514F" w:rsidRPr="00F93766" w:rsidRDefault="003C514F" w:rsidP="00FF67F3">
      <w:pPr>
        <w:pStyle w:val="20"/>
      </w:pPr>
      <w:r w:rsidRPr="00F93766">
        <w:t>Level 2</w:t>
      </w:r>
    </w:p>
    <w:p w14:paraId="02A44053" w14:textId="77777777" w:rsidR="003C514F" w:rsidRPr="00FF67F3" w:rsidRDefault="003C514F" w:rsidP="00FF67F3">
      <w:pPr>
        <w:pStyle w:val="3"/>
      </w:pPr>
      <w:r w:rsidRPr="00FF67F3">
        <w:t>Level 3</w:t>
      </w:r>
    </w:p>
    <w:p w14:paraId="72445F0E" w14:textId="77777777" w:rsidR="003C514F" w:rsidRPr="003C514F" w:rsidRDefault="003C514F" w:rsidP="003C514F"/>
    <w:p w14:paraId="43FF910D" w14:textId="77777777" w:rsidR="003C514F" w:rsidRPr="00D73193" w:rsidRDefault="003C514F" w:rsidP="00D73193">
      <w:pPr>
        <w:pStyle w:val="Compact"/>
        <w:rPr>
          <w:rStyle w:val="ad"/>
          <w:rFonts w:eastAsia="NanumGothic"/>
          <w:b/>
          <w:bCs/>
          <w:szCs w:val="21"/>
        </w:rPr>
      </w:pPr>
    </w:p>
    <w:p w14:paraId="3E6C7EF5" w14:textId="77777777" w:rsidR="00D73193" w:rsidRDefault="00D73193" w:rsidP="003C514F"/>
    <w:p w14:paraId="634F51AC" w14:textId="77777777" w:rsidR="00D73193" w:rsidRDefault="00D73193" w:rsidP="003C514F"/>
    <w:p w14:paraId="74FD1710" w14:textId="77777777" w:rsidR="00D73193" w:rsidRDefault="00D73193" w:rsidP="00D73193">
      <w:pPr>
        <w:pStyle w:val="Compact"/>
      </w:pPr>
    </w:p>
    <w:p w14:paraId="2C6AAA03" w14:textId="77777777" w:rsidR="00D73193" w:rsidRDefault="00D73193" w:rsidP="003C514F"/>
    <w:p w14:paraId="13090FD5" w14:textId="77777777" w:rsidR="00B52296" w:rsidRPr="003C514F" w:rsidRDefault="00000000" w:rsidP="00F93766">
      <w:pPr>
        <w:pStyle w:val="20"/>
      </w:pPr>
      <w:bookmarkStart w:id="2" w:name="r-markdown"/>
      <w:r w:rsidRPr="003C514F">
        <w:t>R Markdown</w:t>
      </w:r>
    </w:p>
    <w:p w14:paraId="5DB11094" w14:textId="77777777" w:rsidR="00B52296" w:rsidRPr="003C514F" w:rsidRDefault="00000000" w:rsidP="00C423B7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8">
        <w:r w:rsidR="00B52296"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6CD5F26D" w14:textId="77777777" w:rsidR="00B52296" w:rsidRPr="003C514F" w:rsidRDefault="00000000" w:rsidP="003C514F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66C238AE" w14:textId="77777777" w:rsidR="00B52296" w:rsidRDefault="00000000" w:rsidP="00CD3BE5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4405596E" w14:textId="77777777" w:rsidR="00B52296" w:rsidRDefault="00000000" w:rsidP="00CD3BE5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1C44B238" w14:textId="77777777" w:rsidR="00B52296" w:rsidRDefault="00000000" w:rsidP="00F93766">
      <w:pPr>
        <w:pStyle w:val="20"/>
      </w:pPr>
      <w:bookmarkStart w:id="3" w:name="including-plots"/>
      <w:bookmarkEnd w:id="2"/>
      <w:r>
        <w:t>Including Plots</w:t>
      </w:r>
    </w:p>
    <w:p w14:paraId="1275DF58" w14:textId="77777777" w:rsidR="00B52296" w:rsidRDefault="00000000" w:rsidP="003C514F">
      <w:pPr>
        <w:pStyle w:val="a4"/>
      </w:pPr>
      <w:r>
        <w:t>You can also embed plots, for example:</w:t>
      </w:r>
    </w:p>
    <w:p w14:paraId="4F05F402" w14:textId="77777777" w:rsidR="00B52296" w:rsidRDefault="00000000" w:rsidP="003C514F">
      <w:pPr>
        <w:pStyle w:val="Figure"/>
      </w:pPr>
      <w:r w:rsidRPr="003C514F">
        <w:rPr>
          <w:noProof/>
        </w:rPr>
        <w:lastRenderedPageBreak/>
        <w:drawing>
          <wp:inline distT="0" distB="0" distL="0" distR="0" wp14:anchorId="4DC48AFE" wp14:editId="0815152F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tes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EBDAE" w14:textId="0771F6EF" w:rsidR="003C514F" w:rsidRDefault="003C514F" w:rsidP="003C514F">
      <w:pPr>
        <w:pStyle w:val="ab"/>
      </w:pPr>
      <w:r>
        <w:t xml:space="preserve">Figure </w:t>
      </w:r>
      <w:r w:rsidR="00CE4CF5">
        <w:fldChar w:fldCharType="begin"/>
      </w:r>
      <w:r w:rsidR="00CE4CF5">
        <w:instrText xml:space="preserve"> SEQ Figure \* ARABIC </w:instrText>
      </w:r>
      <w:r w:rsidR="00CE4CF5">
        <w:fldChar w:fldCharType="separate"/>
      </w:r>
      <w:r w:rsidR="00CE4CF5">
        <w:rPr>
          <w:noProof/>
        </w:rPr>
        <w:t>1</w:t>
      </w:r>
      <w:r w:rsidR="00CE4CF5">
        <w:rPr>
          <w:noProof/>
        </w:rPr>
        <w:fldChar w:fldCharType="end"/>
      </w:r>
      <w:r>
        <w:t>. temperature</w:t>
      </w:r>
    </w:p>
    <w:p w14:paraId="5D6F8497" w14:textId="77777777" w:rsidR="003C514F" w:rsidRDefault="003C514F" w:rsidP="003C514F">
      <w:pPr>
        <w:pStyle w:val="Figure"/>
      </w:pPr>
    </w:p>
    <w:p w14:paraId="1A3E8088" w14:textId="77777777" w:rsidR="00B52296" w:rsidRDefault="00000000" w:rsidP="00CD3BE5">
      <w:pPr>
        <w:pStyle w:val="a4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6AD5958E" w14:textId="77777777" w:rsidR="00B52296" w:rsidRDefault="00000000" w:rsidP="00F93766">
      <w:pPr>
        <w:pStyle w:val="20"/>
      </w:pPr>
      <w:bookmarkStart w:id="4" w:name="table"/>
      <w:bookmarkEnd w:id="3"/>
      <w:r>
        <w:t>Table</w:t>
      </w:r>
    </w:p>
    <w:p w14:paraId="1ED7529D" w14:textId="77777777" w:rsidR="003C514F" w:rsidRPr="003C514F" w:rsidRDefault="003C514F" w:rsidP="003C514F"/>
    <w:p w14:paraId="45890569" w14:textId="77777777" w:rsidR="00B52296" w:rsidRDefault="00000000" w:rsidP="00CD3BE5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(mtcars[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AttributeTok"/>
        </w:rPr>
        <w:t>caption=</w:t>
      </w:r>
      <w:r>
        <w:rPr>
          <w:rStyle w:val="StringTok"/>
        </w:rPr>
        <w:t>"Table 1. Testing"</w:t>
      </w:r>
      <w:r>
        <w:rPr>
          <w:rStyle w:val="NormalTok"/>
        </w:rPr>
        <w:t>)</w:t>
      </w:r>
    </w:p>
    <w:p w14:paraId="34A165B6" w14:textId="77777777" w:rsidR="00B52296" w:rsidRDefault="00000000" w:rsidP="00CD3BE5">
      <w:pPr>
        <w:pStyle w:val="TableCaption"/>
      </w:pPr>
      <w:r>
        <w:t>Table 1. Testing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  <w:tblCaption w:val="Table 1. Testing"/>
      </w:tblPr>
      <w:tblGrid>
        <w:gridCol w:w="2356"/>
        <w:gridCol w:w="1003"/>
        <w:gridCol w:w="870"/>
        <w:gridCol w:w="1116"/>
        <w:gridCol w:w="936"/>
      </w:tblGrid>
      <w:tr w:rsidR="00B52296" w14:paraId="17D3D3F9" w14:textId="77777777" w:rsidTr="003C51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EC7C56B" w14:textId="77777777" w:rsidR="00B52296" w:rsidRDefault="00B52296" w:rsidP="00CD3BE5">
            <w:pPr>
              <w:pStyle w:val="Compact"/>
            </w:pPr>
          </w:p>
        </w:tc>
        <w:tc>
          <w:tcPr>
            <w:tcW w:w="0" w:type="auto"/>
          </w:tcPr>
          <w:p w14:paraId="40ED6C98" w14:textId="77777777" w:rsidR="00B52296" w:rsidRDefault="00000000" w:rsidP="00CD3BE5">
            <w:pPr>
              <w:pStyle w:val="Compact"/>
            </w:pPr>
            <w:r>
              <w:t>mpg</w:t>
            </w:r>
          </w:p>
        </w:tc>
        <w:tc>
          <w:tcPr>
            <w:tcW w:w="0" w:type="auto"/>
          </w:tcPr>
          <w:p w14:paraId="6F6BCB13" w14:textId="77777777" w:rsidR="00B52296" w:rsidRDefault="00000000" w:rsidP="00CD3BE5">
            <w:pPr>
              <w:pStyle w:val="Compact"/>
            </w:pPr>
            <w:r>
              <w:t>cyl</w:t>
            </w:r>
          </w:p>
        </w:tc>
        <w:tc>
          <w:tcPr>
            <w:tcW w:w="0" w:type="auto"/>
          </w:tcPr>
          <w:p w14:paraId="155A792A" w14:textId="77777777" w:rsidR="00B52296" w:rsidRDefault="00000000" w:rsidP="00CD3BE5">
            <w:pPr>
              <w:pStyle w:val="Compact"/>
            </w:pPr>
            <w:r>
              <w:t>disp</w:t>
            </w:r>
          </w:p>
        </w:tc>
        <w:tc>
          <w:tcPr>
            <w:tcW w:w="0" w:type="auto"/>
          </w:tcPr>
          <w:p w14:paraId="4AE6EB0B" w14:textId="77777777" w:rsidR="00B52296" w:rsidRDefault="00000000" w:rsidP="00CD3BE5">
            <w:pPr>
              <w:pStyle w:val="Compact"/>
            </w:pPr>
            <w:r>
              <w:t>hp</w:t>
            </w:r>
          </w:p>
        </w:tc>
      </w:tr>
      <w:tr w:rsidR="00B52296" w14:paraId="29453EA4" w14:textId="77777777" w:rsidTr="003C514F">
        <w:trPr>
          <w:jc w:val="center"/>
        </w:trPr>
        <w:tc>
          <w:tcPr>
            <w:tcW w:w="0" w:type="auto"/>
          </w:tcPr>
          <w:p w14:paraId="3477BC2B" w14:textId="77777777" w:rsidR="00B52296" w:rsidRDefault="00000000" w:rsidP="00CD3BE5">
            <w:pPr>
              <w:pStyle w:val="Compact"/>
            </w:pPr>
            <w:r>
              <w:t>Mazda RX4</w:t>
            </w:r>
          </w:p>
        </w:tc>
        <w:tc>
          <w:tcPr>
            <w:tcW w:w="0" w:type="auto"/>
          </w:tcPr>
          <w:p w14:paraId="707A86C0" w14:textId="77777777" w:rsidR="00B52296" w:rsidRDefault="00000000" w:rsidP="00CD3BE5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27905861" w14:textId="77777777" w:rsidR="00B52296" w:rsidRDefault="00000000" w:rsidP="00CD3B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79B58FA" w14:textId="77777777" w:rsidR="00B52296" w:rsidRDefault="00000000" w:rsidP="00CD3BE5">
            <w:pPr>
              <w:pStyle w:val="Compact"/>
            </w:pPr>
            <w:r>
              <w:t>160.0</w:t>
            </w:r>
          </w:p>
        </w:tc>
        <w:tc>
          <w:tcPr>
            <w:tcW w:w="0" w:type="auto"/>
          </w:tcPr>
          <w:p w14:paraId="4DB1638F" w14:textId="77777777" w:rsidR="00B52296" w:rsidRDefault="00000000" w:rsidP="00CD3BE5">
            <w:pPr>
              <w:pStyle w:val="Compact"/>
            </w:pPr>
            <w:r>
              <w:t>110</w:t>
            </w:r>
          </w:p>
        </w:tc>
      </w:tr>
      <w:tr w:rsidR="00B52296" w14:paraId="1765A989" w14:textId="77777777" w:rsidTr="003C514F">
        <w:trPr>
          <w:jc w:val="center"/>
        </w:trPr>
        <w:tc>
          <w:tcPr>
            <w:tcW w:w="0" w:type="auto"/>
          </w:tcPr>
          <w:p w14:paraId="6080DD50" w14:textId="77777777" w:rsidR="00B52296" w:rsidRDefault="00000000" w:rsidP="00CD3BE5">
            <w:pPr>
              <w:pStyle w:val="Compact"/>
            </w:pPr>
            <w:r>
              <w:t>Mazda RX4 Wag</w:t>
            </w:r>
          </w:p>
        </w:tc>
        <w:tc>
          <w:tcPr>
            <w:tcW w:w="0" w:type="auto"/>
          </w:tcPr>
          <w:p w14:paraId="4AB727B2" w14:textId="77777777" w:rsidR="00B52296" w:rsidRDefault="00000000" w:rsidP="00CD3BE5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6F7AA523" w14:textId="77777777" w:rsidR="00B52296" w:rsidRDefault="00000000" w:rsidP="00CD3B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F1E28E0" w14:textId="77777777" w:rsidR="00B52296" w:rsidRDefault="00000000" w:rsidP="00CD3BE5">
            <w:pPr>
              <w:pStyle w:val="Compact"/>
            </w:pPr>
            <w:r>
              <w:t>160.0</w:t>
            </w:r>
          </w:p>
        </w:tc>
        <w:tc>
          <w:tcPr>
            <w:tcW w:w="0" w:type="auto"/>
          </w:tcPr>
          <w:p w14:paraId="5312E846" w14:textId="77777777" w:rsidR="00B52296" w:rsidRDefault="00000000" w:rsidP="00CD3BE5">
            <w:pPr>
              <w:pStyle w:val="Compact"/>
            </w:pPr>
            <w:r>
              <w:t>110</w:t>
            </w:r>
          </w:p>
        </w:tc>
      </w:tr>
      <w:tr w:rsidR="00B52296" w14:paraId="0D64C4E9" w14:textId="77777777" w:rsidTr="003C514F">
        <w:trPr>
          <w:jc w:val="center"/>
        </w:trPr>
        <w:tc>
          <w:tcPr>
            <w:tcW w:w="0" w:type="auto"/>
          </w:tcPr>
          <w:p w14:paraId="3225BA06" w14:textId="77777777" w:rsidR="00B52296" w:rsidRDefault="00000000" w:rsidP="00CD3BE5">
            <w:pPr>
              <w:pStyle w:val="Compact"/>
            </w:pPr>
            <w:r>
              <w:t>Datsun 710</w:t>
            </w:r>
          </w:p>
        </w:tc>
        <w:tc>
          <w:tcPr>
            <w:tcW w:w="0" w:type="auto"/>
          </w:tcPr>
          <w:p w14:paraId="6C5E3611" w14:textId="77777777" w:rsidR="00B52296" w:rsidRDefault="00000000" w:rsidP="00CD3BE5">
            <w:pPr>
              <w:pStyle w:val="Compact"/>
            </w:pPr>
            <w:r>
              <w:t>22.8</w:t>
            </w:r>
          </w:p>
        </w:tc>
        <w:tc>
          <w:tcPr>
            <w:tcW w:w="0" w:type="auto"/>
          </w:tcPr>
          <w:p w14:paraId="754D2BB9" w14:textId="77777777" w:rsidR="00B52296" w:rsidRDefault="00000000" w:rsidP="00CD3B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C935AA9" w14:textId="77777777" w:rsidR="00B52296" w:rsidRDefault="00000000" w:rsidP="00CD3BE5">
            <w:pPr>
              <w:pStyle w:val="Compact"/>
            </w:pPr>
            <w:r>
              <w:t>108.0</w:t>
            </w:r>
          </w:p>
        </w:tc>
        <w:tc>
          <w:tcPr>
            <w:tcW w:w="0" w:type="auto"/>
          </w:tcPr>
          <w:p w14:paraId="2C09C203" w14:textId="77777777" w:rsidR="00B52296" w:rsidRDefault="00000000" w:rsidP="00CD3BE5">
            <w:pPr>
              <w:pStyle w:val="Compact"/>
            </w:pPr>
            <w:r>
              <w:t>93</w:t>
            </w:r>
          </w:p>
        </w:tc>
      </w:tr>
      <w:tr w:rsidR="00B52296" w14:paraId="695A31B9" w14:textId="77777777" w:rsidTr="003C514F">
        <w:trPr>
          <w:jc w:val="center"/>
        </w:trPr>
        <w:tc>
          <w:tcPr>
            <w:tcW w:w="0" w:type="auto"/>
          </w:tcPr>
          <w:p w14:paraId="6DE2CD9F" w14:textId="77777777" w:rsidR="00B52296" w:rsidRDefault="00000000" w:rsidP="00CD3BE5">
            <w:pPr>
              <w:pStyle w:val="Compact"/>
            </w:pPr>
            <w:r>
              <w:t>Hornet 4 Drive</w:t>
            </w:r>
          </w:p>
        </w:tc>
        <w:tc>
          <w:tcPr>
            <w:tcW w:w="0" w:type="auto"/>
          </w:tcPr>
          <w:p w14:paraId="30F748B2" w14:textId="77777777" w:rsidR="00B52296" w:rsidRDefault="00000000" w:rsidP="00CD3BE5">
            <w:pPr>
              <w:pStyle w:val="Compact"/>
            </w:pPr>
            <w:r>
              <w:t>21.4</w:t>
            </w:r>
          </w:p>
        </w:tc>
        <w:tc>
          <w:tcPr>
            <w:tcW w:w="0" w:type="auto"/>
          </w:tcPr>
          <w:p w14:paraId="19AC98ED" w14:textId="77777777" w:rsidR="00B52296" w:rsidRDefault="00000000" w:rsidP="00CD3B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D7381C9" w14:textId="77777777" w:rsidR="00B52296" w:rsidRDefault="00000000" w:rsidP="00CD3BE5">
            <w:pPr>
              <w:pStyle w:val="Compact"/>
            </w:pPr>
            <w:r>
              <w:t>258.0</w:t>
            </w:r>
          </w:p>
        </w:tc>
        <w:tc>
          <w:tcPr>
            <w:tcW w:w="0" w:type="auto"/>
          </w:tcPr>
          <w:p w14:paraId="2346ACA6" w14:textId="77777777" w:rsidR="00B52296" w:rsidRDefault="00000000" w:rsidP="00CD3BE5">
            <w:pPr>
              <w:pStyle w:val="Compact"/>
            </w:pPr>
            <w:r>
              <w:t>110</w:t>
            </w:r>
          </w:p>
        </w:tc>
      </w:tr>
      <w:tr w:rsidR="00B52296" w14:paraId="011118C0" w14:textId="77777777" w:rsidTr="003C514F">
        <w:trPr>
          <w:jc w:val="center"/>
        </w:trPr>
        <w:tc>
          <w:tcPr>
            <w:tcW w:w="0" w:type="auto"/>
          </w:tcPr>
          <w:p w14:paraId="443262BE" w14:textId="77777777" w:rsidR="00B52296" w:rsidRDefault="00000000" w:rsidP="00CD3BE5">
            <w:pPr>
              <w:pStyle w:val="Compact"/>
            </w:pPr>
            <w:r>
              <w:t>Hornet Sportabout</w:t>
            </w:r>
          </w:p>
        </w:tc>
        <w:tc>
          <w:tcPr>
            <w:tcW w:w="0" w:type="auto"/>
          </w:tcPr>
          <w:p w14:paraId="5C02F960" w14:textId="77777777" w:rsidR="00B52296" w:rsidRDefault="00000000" w:rsidP="00CD3BE5">
            <w:pPr>
              <w:pStyle w:val="Compact"/>
            </w:pPr>
            <w:r>
              <w:t>18.7</w:t>
            </w:r>
          </w:p>
        </w:tc>
        <w:tc>
          <w:tcPr>
            <w:tcW w:w="0" w:type="auto"/>
          </w:tcPr>
          <w:p w14:paraId="7925B65B" w14:textId="77777777" w:rsidR="00B52296" w:rsidRDefault="00000000" w:rsidP="00CD3BE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6D1C323" w14:textId="77777777" w:rsidR="00B52296" w:rsidRDefault="00000000" w:rsidP="00CD3BE5">
            <w:pPr>
              <w:pStyle w:val="Compact"/>
            </w:pPr>
            <w:r>
              <w:t>360.0</w:t>
            </w:r>
          </w:p>
        </w:tc>
        <w:tc>
          <w:tcPr>
            <w:tcW w:w="0" w:type="auto"/>
          </w:tcPr>
          <w:p w14:paraId="2837D5C8" w14:textId="77777777" w:rsidR="00B52296" w:rsidRDefault="00000000" w:rsidP="00CD3BE5">
            <w:pPr>
              <w:pStyle w:val="Compact"/>
            </w:pPr>
            <w:r>
              <w:t>175</w:t>
            </w:r>
          </w:p>
        </w:tc>
      </w:tr>
      <w:tr w:rsidR="00B52296" w14:paraId="710EFE77" w14:textId="77777777" w:rsidTr="003C514F">
        <w:trPr>
          <w:jc w:val="center"/>
        </w:trPr>
        <w:tc>
          <w:tcPr>
            <w:tcW w:w="0" w:type="auto"/>
          </w:tcPr>
          <w:p w14:paraId="07EF2EFB" w14:textId="77777777" w:rsidR="00B52296" w:rsidRDefault="00000000" w:rsidP="00CD3BE5">
            <w:pPr>
              <w:pStyle w:val="Compact"/>
            </w:pPr>
            <w:r>
              <w:t>Valiant</w:t>
            </w:r>
          </w:p>
        </w:tc>
        <w:tc>
          <w:tcPr>
            <w:tcW w:w="0" w:type="auto"/>
          </w:tcPr>
          <w:p w14:paraId="7DEA139F" w14:textId="77777777" w:rsidR="00B52296" w:rsidRDefault="00000000" w:rsidP="00CD3BE5">
            <w:pPr>
              <w:pStyle w:val="Compact"/>
            </w:pPr>
            <w:r>
              <w:t>18.1</w:t>
            </w:r>
          </w:p>
        </w:tc>
        <w:tc>
          <w:tcPr>
            <w:tcW w:w="0" w:type="auto"/>
          </w:tcPr>
          <w:p w14:paraId="17FFA833" w14:textId="77777777" w:rsidR="00B52296" w:rsidRDefault="00000000" w:rsidP="00CD3B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5E457E9" w14:textId="77777777" w:rsidR="00B52296" w:rsidRDefault="00000000" w:rsidP="00CD3BE5">
            <w:pPr>
              <w:pStyle w:val="Compact"/>
            </w:pPr>
            <w:r>
              <w:t>225.0</w:t>
            </w:r>
          </w:p>
        </w:tc>
        <w:tc>
          <w:tcPr>
            <w:tcW w:w="0" w:type="auto"/>
          </w:tcPr>
          <w:p w14:paraId="640D6600" w14:textId="77777777" w:rsidR="00B52296" w:rsidRDefault="00000000" w:rsidP="00CD3BE5">
            <w:pPr>
              <w:pStyle w:val="Compact"/>
            </w:pPr>
            <w:r>
              <w:t>105</w:t>
            </w:r>
          </w:p>
        </w:tc>
      </w:tr>
      <w:tr w:rsidR="00B52296" w14:paraId="4BD40AE3" w14:textId="77777777" w:rsidTr="003C514F">
        <w:trPr>
          <w:jc w:val="center"/>
        </w:trPr>
        <w:tc>
          <w:tcPr>
            <w:tcW w:w="0" w:type="auto"/>
          </w:tcPr>
          <w:p w14:paraId="67450DB8" w14:textId="77777777" w:rsidR="00B52296" w:rsidRDefault="00000000" w:rsidP="00CD3BE5">
            <w:pPr>
              <w:pStyle w:val="Compact"/>
            </w:pPr>
            <w:r>
              <w:t>Duster 360</w:t>
            </w:r>
          </w:p>
        </w:tc>
        <w:tc>
          <w:tcPr>
            <w:tcW w:w="0" w:type="auto"/>
          </w:tcPr>
          <w:p w14:paraId="5F2C3AA9" w14:textId="77777777" w:rsidR="00B52296" w:rsidRDefault="00000000" w:rsidP="00CD3BE5">
            <w:pPr>
              <w:pStyle w:val="Compact"/>
            </w:pPr>
            <w:r>
              <w:t>14.3</w:t>
            </w:r>
          </w:p>
        </w:tc>
        <w:tc>
          <w:tcPr>
            <w:tcW w:w="0" w:type="auto"/>
          </w:tcPr>
          <w:p w14:paraId="3ED35809" w14:textId="77777777" w:rsidR="00B52296" w:rsidRDefault="00000000" w:rsidP="00CD3BE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CE527A9" w14:textId="77777777" w:rsidR="00B52296" w:rsidRDefault="00000000" w:rsidP="00CD3BE5">
            <w:pPr>
              <w:pStyle w:val="Compact"/>
            </w:pPr>
            <w:r>
              <w:t>360.0</w:t>
            </w:r>
          </w:p>
        </w:tc>
        <w:tc>
          <w:tcPr>
            <w:tcW w:w="0" w:type="auto"/>
          </w:tcPr>
          <w:p w14:paraId="0E2F68CC" w14:textId="77777777" w:rsidR="00B52296" w:rsidRDefault="00000000" w:rsidP="00CD3BE5">
            <w:pPr>
              <w:pStyle w:val="Compact"/>
            </w:pPr>
            <w:r>
              <w:t>245</w:t>
            </w:r>
          </w:p>
        </w:tc>
      </w:tr>
      <w:tr w:rsidR="00B52296" w14:paraId="2695367C" w14:textId="77777777" w:rsidTr="003C514F">
        <w:trPr>
          <w:jc w:val="center"/>
        </w:trPr>
        <w:tc>
          <w:tcPr>
            <w:tcW w:w="0" w:type="auto"/>
          </w:tcPr>
          <w:p w14:paraId="20B289D2" w14:textId="77777777" w:rsidR="00B52296" w:rsidRDefault="00000000" w:rsidP="00CD3BE5">
            <w:pPr>
              <w:pStyle w:val="Compact"/>
            </w:pPr>
            <w:r>
              <w:lastRenderedPageBreak/>
              <w:t>Merc 240D</w:t>
            </w:r>
          </w:p>
        </w:tc>
        <w:tc>
          <w:tcPr>
            <w:tcW w:w="0" w:type="auto"/>
          </w:tcPr>
          <w:p w14:paraId="7C5E1194" w14:textId="77777777" w:rsidR="00B52296" w:rsidRDefault="00000000" w:rsidP="00CD3BE5">
            <w:pPr>
              <w:pStyle w:val="Compact"/>
            </w:pPr>
            <w:r>
              <w:t>24.4</w:t>
            </w:r>
          </w:p>
        </w:tc>
        <w:tc>
          <w:tcPr>
            <w:tcW w:w="0" w:type="auto"/>
          </w:tcPr>
          <w:p w14:paraId="3FD5683B" w14:textId="77777777" w:rsidR="00B52296" w:rsidRDefault="00000000" w:rsidP="00CD3B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90C76DF" w14:textId="77777777" w:rsidR="00B52296" w:rsidRDefault="00000000" w:rsidP="00CD3BE5">
            <w:pPr>
              <w:pStyle w:val="Compact"/>
            </w:pPr>
            <w:r>
              <w:t>146.7</w:t>
            </w:r>
          </w:p>
        </w:tc>
        <w:tc>
          <w:tcPr>
            <w:tcW w:w="0" w:type="auto"/>
          </w:tcPr>
          <w:p w14:paraId="6E39483D" w14:textId="77777777" w:rsidR="00B52296" w:rsidRDefault="00000000" w:rsidP="00CD3BE5">
            <w:pPr>
              <w:pStyle w:val="Compact"/>
            </w:pPr>
            <w:r>
              <w:t>62</w:t>
            </w:r>
          </w:p>
        </w:tc>
      </w:tr>
      <w:tr w:rsidR="00B52296" w14:paraId="6B7F2321" w14:textId="77777777" w:rsidTr="003C514F">
        <w:trPr>
          <w:jc w:val="center"/>
        </w:trPr>
        <w:tc>
          <w:tcPr>
            <w:tcW w:w="0" w:type="auto"/>
          </w:tcPr>
          <w:p w14:paraId="4558034C" w14:textId="77777777" w:rsidR="00B52296" w:rsidRDefault="00000000" w:rsidP="00CD3BE5">
            <w:pPr>
              <w:pStyle w:val="Compact"/>
            </w:pPr>
            <w:r>
              <w:t>Merc 230</w:t>
            </w:r>
          </w:p>
        </w:tc>
        <w:tc>
          <w:tcPr>
            <w:tcW w:w="0" w:type="auto"/>
          </w:tcPr>
          <w:p w14:paraId="5C8342B0" w14:textId="77777777" w:rsidR="00B52296" w:rsidRDefault="00000000" w:rsidP="00CD3BE5">
            <w:pPr>
              <w:pStyle w:val="Compact"/>
            </w:pPr>
            <w:r>
              <w:t>22.8</w:t>
            </w:r>
          </w:p>
        </w:tc>
        <w:tc>
          <w:tcPr>
            <w:tcW w:w="0" w:type="auto"/>
          </w:tcPr>
          <w:p w14:paraId="32A2501A" w14:textId="77777777" w:rsidR="00B52296" w:rsidRDefault="00000000" w:rsidP="00CD3B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7E7BA15" w14:textId="77777777" w:rsidR="00B52296" w:rsidRDefault="00000000" w:rsidP="00CD3BE5">
            <w:pPr>
              <w:pStyle w:val="Compact"/>
            </w:pPr>
            <w:r>
              <w:t>140.8</w:t>
            </w:r>
          </w:p>
        </w:tc>
        <w:tc>
          <w:tcPr>
            <w:tcW w:w="0" w:type="auto"/>
          </w:tcPr>
          <w:p w14:paraId="2FDA79CB" w14:textId="77777777" w:rsidR="00B52296" w:rsidRDefault="00000000" w:rsidP="00CD3BE5">
            <w:pPr>
              <w:pStyle w:val="Compact"/>
            </w:pPr>
            <w:r>
              <w:t>95</w:t>
            </w:r>
          </w:p>
        </w:tc>
      </w:tr>
      <w:tr w:rsidR="00B52296" w14:paraId="0D0987EC" w14:textId="77777777" w:rsidTr="003C514F">
        <w:trPr>
          <w:jc w:val="center"/>
        </w:trPr>
        <w:tc>
          <w:tcPr>
            <w:tcW w:w="0" w:type="auto"/>
          </w:tcPr>
          <w:p w14:paraId="0773A6A6" w14:textId="77777777" w:rsidR="00B52296" w:rsidRDefault="00000000" w:rsidP="00CD3BE5">
            <w:pPr>
              <w:pStyle w:val="Compact"/>
            </w:pPr>
            <w:r>
              <w:t>Merc 280</w:t>
            </w:r>
          </w:p>
        </w:tc>
        <w:tc>
          <w:tcPr>
            <w:tcW w:w="0" w:type="auto"/>
          </w:tcPr>
          <w:p w14:paraId="7ACCD2F1" w14:textId="77777777" w:rsidR="00B52296" w:rsidRDefault="00000000" w:rsidP="00CD3BE5">
            <w:pPr>
              <w:pStyle w:val="Compact"/>
            </w:pPr>
            <w:r>
              <w:t>19.2</w:t>
            </w:r>
          </w:p>
        </w:tc>
        <w:tc>
          <w:tcPr>
            <w:tcW w:w="0" w:type="auto"/>
          </w:tcPr>
          <w:p w14:paraId="1EC560F0" w14:textId="77777777" w:rsidR="00B52296" w:rsidRDefault="00000000" w:rsidP="00CD3B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524948F" w14:textId="77777777" w:rsidR="00B52296" w:rsidRDefault="00000000" w:rsidP="00CD3BE5">
            <w:pPr>
              <w:pStyle w:val="Compact"/>
            </w:pPr>
            <w:r>
              <w:t>167.6</w:t>
            </w:r>
          </w:p>
        </w:tc>
        <w:tc>
          <w:tcPr>
            <w:tcW w:w="0" w:type="auto"/>
          </w:tcPr>
          <w:p w14:paraId="3763DC5C" w14:textId="77777777" w:rsidR="00B52296" w:rsidRDefault="00000000" w:rsidP="00CD3BE5">
            <w:pPr>
              <w:pStyle w:val="Compact"/>
            </w:pPr>
            <w:r>
              <w:t>123</w:t>
            </w:r>
          </w:p>
        </w:tc>
      </w:tr>
      <w:bookmarkEnd w:id="1"/>
      <w:bookmarkEnd w:id="4"/>
    </w:tbl>
    <w:p w14:paraId="79A0E796" w14:textId="77777777" w:rsidR="00CE4868" w:rsidRDefault="00CE4868" w:rsidP="00CE4868">
      <w:pPr>
        <w:pStyle w:val="FirstParagraph"/>
        <w:sectPr w:rsidR="00CE4868" w:rsidSect="00CE4868">
          <w:headerReference w:type="default" r:id="rId10"/>
          <w:footerReference w:type="default" r:id="rId11"/>
          <w:pgSz w:w="12240" w:h="15840"/>
          <w:pgMar w:top="1701" w:right="1440" w:bottom="1440" w:left="1440" w:header="624" w:footer="397" w:gutter="0"/>
          <w:cols w:space="720"/>
          <w:docGrid w:linePitch="256"/>
        </w:sectPr>
      </w:pPr>
    </w:p>
    <w:p w14:paraId="2CE1704C" w14:textId="77777777" w:rsidR="00CE4868" w:rsidRPr="003C514F" w:rsidRDefault="00CE4868" w:rsidP="00CE4868">
      <w:pPr>
        <w:pStyle w:val="FirstParagraph"/>
      </w:pPr>
      <w:r w:rsidRPr="003C514F">
        <w:lastRenderedPageBreak/>
        <w:t xml:space="preserve">This is an R Markdown document. Markdown is a simple formatting syntax for authoring HTML, PDF, and MS Word documents. For more details on using R Markdown see </w:t>
      </w:r>
      <w:hyperlink r:id="rId12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5F9DED26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489FA6F7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13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2FD53B9B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225C760A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14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5029111C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528230D8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15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6798A7DB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666C7125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16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693D8A8E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78F95BEC" w14:textId="77777777" w:rsidR="00CE4868" w:rsidRDefault="00CE4868" w:rsidP="001E6A10">
      <w:pPr>
        <w:sectPr w:rsidR="00CE4868" w:rsidSect="00CE4CF5">
          <w:headerReference w:type="default" r:id="rId17"/>
          <w:footerReference w:type="default" r:id="rId18"/>
          <w:pgSz w:w="15840" w:h="12240" w:orient="landscape"/>
          <w:pgMar w:top="1440" w:right="1701" w:bottom="1440" w:left="1440" w:header="454" w:footer="57" w:gutter="0"/>
          <w:cols w:space="720"/>
          <w:docGrid w:linePitch="256"/>
        </w:sectPr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19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114873FC" w14:textId="77777777" w:rsidR="00CE4868" w:rsidRPr="003C514F" w:rsidRDefault="00CE4868" w:rsidP="00CE4868">
      <w:pPr>
        <w:pStyle w:val="FirstParagraph"/>
      </w:pPr>
    </w:p>
    <w:p w14:paraId="239638C8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550D06E7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0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6FCEB93C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68A53386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1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24B677EB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07233CDB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2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6DE23FCC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1BB675B0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3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41CDAF17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0AC2CA25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4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6DD1972D" w14:textId="77777777" w:rsidR="00CE4868" w:rsidRPr="003C514F" w:rsidRDefault="00CE4868" w:rsidP="00CE4868">
      <w:pPr>
        <w:pStyle w:val="a4"/>
      </w:pPr>
      <w:r w:rsidRPr="003C514F">
        <w:lastRenderedPageBreak/>
        <w:t>When you click the Knit button a document will be generated that includes both content as well as the output of any embedded R code chunks within the document. You can embed an R code chunk like this:</w:t>
      </w:r>
    </w:p>
    <w:p w14:paraId="1CA179DC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5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79CC9E99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39ED3DD5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6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5D69DDBB" w14:textId="77777777" w:rsidR="00CE4868" w:rsidRPr="003C514F" w:rsidRDefault="00CE4868" w:rsidP="00CE4868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p w14:paraId="416C4878" w14:textId="77777777" w:rsidR="00CE4868" w:rsidRPr="003C514F" w:rsidRDefault="00CE4868" w:rsidP="00CE4868">
      <w:pPr>
        <w:pStyle w:val="FirstParagraph"/>
      </w:pPr>
      <w:r w:rsidRPr="003C514F">
        <w:t xml:space="preserve">This is an R Markdown document. Markdown is a simple formatting syntax for authoring HTML, PDF, and MS Word documents. For more details on using R Markdown see </w:t>
      </w:r>
      <w:hyperlink r:id="rId27">
        <w:r w:rsidRPr="003C514F">
          <w:rPr>
            <w:rStyle w:val="ad"/>
            <w:szCs w:val="21"/>
          </w:rPr>
          <w:t>http://rmarkdown.rstudio.com</w:t>
        </w:r>
      </w:hyperlink>
      <w:r w:rsidRPr="003C514F">
        <w:t>.</w:t>
      </w:r>
    </w:p>
    <w:p w14:paraId="0DB0AC09" w14:textId="22FF6E4D" w:rsidR="00ED28F7" w:rsidRDefault="00CE4868" w:rsidP="00CE4CF5">
      <w:pPr>
        <w:pStyle w:val="a4"/>
      </w:pPr>
      <w:r w:rsidRPr="003C514F">
        <w:t>When you click the Knit button a document will be generated that includes both content as well as the output of any embedded R code chunks within the document. You can embed an R code chunk like this:</w:t>
      </w:r>
    </w:p>
    <w:sectPr w:rsidR="00ED28F7" w:rsidSect="00CE4868">
      <w:headerReference w:type="default" r:id="rId28"/>
      <w:footerReference w:type="default" r:id="rId29"/>
      <w:pgSz w:w="12240" w:h="15840"/>
      <w:pgMar w:top="1701" w:right="1440" w:bottom="1440" w:left="1440" w:header="624" w:footer="397" w:gutter="0"/>
      <w:cols w:space="720"/>
      <w:docGrid w:linePitch="2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6B8C2" w14:textId="77777777" w:rsidR="002B1A82" w:rsidRDefault="002B1A82" w:rsidP="00CD3BE5">
      <w:r>
        <w:separator/>
      </w:r>
    </w:p>
  </w:endnote>
  <w:endnote w:type="continuationSeparator" w:id="0">
    <w:p w14:paraId="5100C263" w14:textId="77777777" w:rsidR="002B1A82" w:rsidRDefault="002B1A82" w:rsidP="00CD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numGothic">
    <w:altName w:val="나눔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8CD3" w14:textId="0B701F17" w:rsidR="003215A6" w:rsidRPr="003215A6" w:rsidRDefault="003215A6" w:rsidP="003215A6">
    <w:pPr>
      <w:tabs>
        <w:tab w:val="left" w:pos="208"/>
        <w:tab w:val="center" w:pos="4550"/>
        <w:tab w:val="left" w:pos="5818"/>
        <w:tab w:val="right" w:pos="9100"/>
      </w:tabs>
      <w:ind w:right="260"/>
      <w:jc w:val="left"/>
      <w:rPr>
        <w:sz w:val="22"/>
        <w:szCs w:val="22"/>
      </w:rPr>
    </w:pPr>
    <w:r w:rsidRPr="003215A6">
      <w:rPr>
        <w:b/>
        <w:bCs/>
        <w:i/>
        <w:iCs/>
        <w:spacing w:val="60"/>
        <w:sz w:val="22"/>
        <w:szCs w:val="22"/>
      </w:rPr>
      <w:t>CONFIDENTIAL</w:t>
    </w:r>
    <w:r>
      <w:rPr>
        <w:b/>
        <w:bCs/>
        <w:spacing w:val="60"/>
        <w:sz w:val="22"/>
        <w:szCs w:val="22"/>
      </w:rPr>
      <w:tab/>
    </w:r>
    <w:r>
      <w:rPr>
        <w:b/>
        <w:bCs/>
        <w:spacing w:val="60"/>
        <w:sz w:val="22"/>
        <w:szCs w:val="22"/>
      </w:rPr>
      <w:tab/>
    </w:r>
    <w:r>
      <w:rPr>
        <w:b/>
        <w:bCs/>
        <w:spacing w:val="60"/>
        <w:sz w:val="22"/>
        <w:szCs w:val="22"/>
      </w:rPr>
      <w:tab/>
    </w:r>
    <w:r w:rsidRPr="003215A6">
      <w:rPr>
        <w:b/>
        <w:bCs/>
        <w:spacing w:val="60"/>
        <w:sz w:val="22"/>
        <w:szCs w:val="22"/>
      </w:rPr>
      <w:t>Page</w:t>
    </w:r>
    <w:r w:rsidRPr="003215A6">
      <w:rPr>
        <w:sz w:val="22"/>
        <w:szCs w:val="22"/>
      </w:rPr>
      <w:t xml:space="preserve"> </w:t>
    </w:r>
    <w:r w:rsidRPr="003215A6">
      <w:rPr>
        <w:sz w:val="22"/>
        <w:szCs w:val="22"/>
      </w:rPr>
      <w:fldChar w:fldCharType="begin"/>
    </w:r>
    <w:r w:rsidRPr="003215A6">
      <w:rPr>
        <w:sz w:val="22"/>
        <w:szCs w:val="22"/>
      </w:rPr>
      <w:instrText xml:space="preserve"> PAGE   \* MERGEFORMAT </w:instrText>
    </w:r>
    <w:r w:rsidRPr="003215A6">
      <w:rPr>
        <w:sz w:val="22"/>
        <w:szCs w:val="22"/>
      </w:rPr>
      <w:fldChar w:fldCharType="separate"/>
    </w:r>
    <w:r w:rsidRPr="003215A6">
      <w:rPr>
        <w:noProof/>
        <w:sz w:val="22"/>
        <w:szCs w:val="22"/>
      </w:rPr>
      <w:t>1</w:t>
    </w:r>
    <w:r w:rsidRPr="003215A6">
      <w:rPr>
        <w:sz w:val="22"/>
        <w:szCs w:val="22"/>
      </w:rPr>
      <w:fldChar w:fldCharType="end"/>
    </w:r>
    <w:r w:rsidRPr="003215A6">
      <w:rPr>
        <w:sz w:val="22"/>
        <w:szCs w:val="22"/>
      </w:rPr>
      <w:t xml:space="preserve"> | </w:t>
    </w:r>
    <w:r w:rsidRPr="003215A6">
      <w:rPr>
        <w:sz w:val="22"/>
        <w:szCs w:val="22"/>
      </w:rPr>
      <w:fldChar w:fldCharType="begin"/>
    </w:r>
    <w:r w:rsidRPr="003215A6">
      <w:rPr>
        <w:sz w:val="22"/>
        <w:szCs w:val="22"/>
      </w:rPr>
      <w:instrText xml:space="preserve"> NUMPAGES  \* Arabic  \* MERGEFORMAT </w:instrText>
    </w:r>
    <w:r w:rsidRPr="003215A6">
      <w:rPr>
        <w:sz w:val="22"/>
        <w:szCs w:val="22"/>
      </w:rPr>
      <w:fldChar w:fldCharType="separate"/>
    </w:r>
    <w:r w:rsidRPr="003215A6">
      <w:rPr>
        <w:noProof/>
        <w:sz w:val="22"/>
        <w:szCs w:val="22"/>
      </w:rPr>
      <w:t>1</w:t>
    </w:r>
    <w:r w:rsidRPr="003215A6">
      <w:rPr>
        <w:sz w:val="22"/>
        <w:szCs w:val="22"/>
      </w:rPr>
      <w:fldChar w:fldCharType="end"/>
    </w:r>
  </w:p>
  <w:p w14:paraId="2815B535" w14:textId="77777777" w:rsidR="003215A6" w:rsidRDefault="003215A6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C5A2" w14:textId="0CB838E0" w:rsidR="003215A6" w:rsidRPr="003215A6" w:rsidRDefault="003215A6" w:rsidP="003215A6">
    <w:pPr>
      <w:tabs>
        <w:tab w:val="center" w:pos="4550"/>
        <w:tab w:val="left" w:pos="5818"/>
        <w:tab w:val="right" w:pos="12439"/>
      </w:tabs>
      <w:ind w:right="260"/>
      <w:rPr>
        <w:sz w:val="22"/>
        <w:szCs w:val="22"/>
      </w:rPr>
    </w:pPr>
    <w:r w:rsidRPr="003215A6">
      <w:rPr>
        <w:b/>
        <w:bCs/>
        <w:i/>
        <w:iCs/>
        <w:spacing w:val="60"/>
        <w:sz w:val="22"/>
        <w:szCs w:val="22"/>
      </w:rPr>
      <w:t>CONFIDENTIAL</w:t>
    </w:r>
    <w:r>
      <w:rPr>
        <w:b/>
        <w:bCs/>
        <w:spacing w:val="60"/>
        <w:sz w:val="22"/>
        <w:szCs w:val="22"/>
      </w:rPr>
      <w:tab/>
    </w:r>
    <w:r>
      <w:rPr>
        <w:b/>
        <w:bCs/>
        <w:spacing w:val="60"/>
        <w:sz w:val="22"/>
        <w:szCs w:val="22"/>
      </w:rPr>
      <w:tab/>
    </w:r>
    <w:r>
      <w:rPr>
        <w:b/>
        <w:bCs/>
        <w:spacing w:val="60"/>
        <w:sz w:val="22"/>
        <w:szCs w:val="22"/>
      </w:rPr>
      <w:tab/>
    </w:r>
    <w:r w:rsidRPr="003215A6">
      <w:rPr>
        <w:b/>
        <w:bCs/>
        <w:spacing w:val="60"/>
        <w:sz w:val="22"/>
        <w:szCs w:val="22"/>
      </w:rPr>
      <w:t>Page</w:t>
    </w:r>
    <w:r w:rsidRPr="003215A6">
      <w:rPr>
        <w:sz w:val="22"/>
        <w:szCs w:val="22"/>
      </w:rPr>
      <w:t xml:space="preserve"> </w:t>
    </w:r>
    <w:r w:rsidRPr="003215A6">
      <w:rPr>
        <w:sz w:val="22"/>
        <w:szCs w:val="22"/>
      </w:rPr>
      <w:fldChar w:fldCharType="begin"/>
    </w:r>
    <w:r w:rsidRPr="003215A6">
      <w:rPr>
        <w:sz w:val="22"/>
        <w:szCs w:val="22"/>
      </w:rPr>
      <w:instrText xml:space="preserve"> PAGE   \* MERGEFORMAT </w:instrText>
    </w:r>
    <w:r w:rsidRPr="003215A6">
      <w:rPr>
        <w:sz w:val="22"/>
        <w:szCs w:val="22"/>
      </w:rPr>
      <w:fldChar w:fldCharType="separate"/>
    </w:r>
    <w:r w:rsidRPr="003215A6">
      <w:rPr>
        <w:noProof/>
        <w:sz w:val="22"/>
        <w:szCs w:val="22"/>
      </w:rPr>
      <w:t>1</w:t>
    </w:r>
    <w:r w:rsidRPr="003215A6">
      <w:rPr>
        <w:sz w:val="22"/>
        <w:szCs w:val="22"/>
      </w:rPr>
      <w:fldChar w:fldCharType="end"/>
    </w:r>
    <w:r w:rsidRPr="003215A6">
      <w:rPr>
        <w:sz w:val="22"/>
        <w:szCs w:val="22"/>
      </w:rPr>
      <w:t xml:space="preserve"> | </w:t>
    </w:r>
    <w:r w:rsidRPr="003215A6">
      <w:rPr>
        <w:sz w:val="22"/>
        <w:szCs w:val="22"/>
      </w:rPr>
      <w:fldChar w:fldCharType="begin"/>
    </w:r>
    <w:r w:rsidRPr="003215A6">
      <w:rPr>
        <w:sz w:val="22"/>
        <w:szCs w:val="22"/>
      </w:rPr>
      <w:instrText xml:space="preserve"> NUMPAGES  \* Arabic  \* MERGEFORMAT </w:instrText>
    </w:r>
    <w:r w:rsidRPr="003215A6">
      <w:rPr>
        <w:sz w:val="22"/>
        <w:szCs w:val="22"/>
      </w:rPr>
      <w:fldChar w:fldCharType="separate"/>
    </w:r>
    <w:r w:rsidRPr="003215A6">
      <w:rPr>
        <w:noProof/>
        <w:sz w:val="22"/>
        <w:szCs w:val="22"/>
      </w:rPr>
      <w:t>1</w:t>
    </w:r>
    <w:r w:rsidRPr="003215A6">
      <w:rPr>
        <w:sz w:val="22"/>
        <w:szCs w:val="22"/>
      </w:rPr>
      <w:fldChar w:fldCharType="end"/>
    </w:r>
  </w:p>
  <w:p w14:paraId="339BC435" w14:textId="77777777" w:rsidR="00CE4868" w:rsidRDefault="00CE486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A83D" w14:textId="77777777" w:rsidR="0071567E" w:rsidRPr="003215A6" w:rsidRDefault="0071567E" w:rsidP="0071567E">
    <w:pPr>
      <w:tabs>
        <w:tab w:val="left" w:pos="208"/>
        <w:tab w:val="center" w:pos="4550"/>
        <w:tab w:val="left" w:pos="5818"/>
        <w:tab w:val="right" w:pos="9100"/>
      </w:tabs>
      <w:ind w:right="260"/>
      <w:jc w:val="left"/>
      <w:rPr>
        <w:sz w:val="22"/>
        <w:szCs w:val="22"/>
      </w:rPr>
    </w:pPr>
    <w:r w:rsidRPr="003215A6">
      <w:rPr>
        <w:b/>
        <w:bCs/>
        <w:i/>
        <w:iCs/>
        <w:spacing w:val="60"/>
        <w:sz w:val="22"/>
        <w:szCs w:val="22"/>
      </w:rPr>
      <w:t>CONFIDENTIAL</w:t>
    </w:r>
    <w:r>
      <w:rPr>
        <w:b/>
        <w:bCs/>
        <w:spacing w:val="60"/>
        <w:sz w:val="22"/>
        <w:szCs w:val="22"/>
      </w:rPr>
      <w:tab/>
    </w:r>
    <w:r>
      <w:rPr>
        <w:b/>
        <w:bCs/>
        <w:spacing w:val="60"/>
        <w:sz w:val="22"/>
        <w:szCs w:val="22"/>
      </w:rPr>
      <w:tab/>
    </w:r>
    <w:r>
      <w:rPr>
        <w:b/>
        <w:bCs/>
        <w:spacing w:val="60"/>
        <w:sz w:val="22"/>
        <w:szCs w:val="22"/>
      </w:rPr>
      <w:tab/>
    </w:r>
    <w:r w:rsidRPr="003215A6">
      <w:rPr>
        <w:b/>
        <w:bCs/>
        <w:spacing w:val="60"/>
        <w:sz w:val="22"/>
        <w:szCs w:val="22"/>
      </w:rPr>
      <w:t>Page</w:t>
    </w:r>
    <w:r w:rsidRPr="003215A6">
      <w:rPr>
        <w:sz w:val="22"/>
        <w:szCs w:val="22"/>
      </w:rPr>
      <w:t xml:space="preserve"> </w:t>
    </w:r>
    <w:r w:rsidRPr="003215A6">
      <w:rPr>
        <w:sz w:val="22"/>
        <w:szCs w:val="22"/>
      </w:rPr>
      <w:fldChar w:fldCharType="begin"/>
    </w:r>
    <w:r w:rsidRPr="003215A6">
      <w:rPr>
        <w:sz w:val="22"/>
        <w:szCs w:val="22"/>
      </w:rPr>
      <w:instrText xml:space="preserve"> PAGE   \* MERGEFORMAT </w:instrText>
    </w:r>
    <w:r w:rsidRPr="003215A6">
      <w:rPr>
        <w:sz w:val="22"/>
        <w:szCs w:val="22"/>
      </w:rPr>
      <w:fldChar w:fldCharType="separate"/>
    </w:r>
    <w:r>
      <w:rPr>
        <w:sz w:val="22"/>
        <w:szCs w:val="22"/>
      </w:rPr>
      <w:t>3</w:t>
    </w:r>
    <w:r w:rsidRPr="003215A6">
      <w:rPr>
        <w:sz w:val="22"/>
        <w:szCs w:val="22"/>
      </w:rPr>
      <w:fldChar w:fldCharType="end"/>
    </w:r>
    <w:r w:rsidRPr="003215A6">
      <w:rPr>
        <w:sz w:val="22"/>
        <w:szCs w:val="22"/>
      </w:rPr>
      <w:t xml:space="preserve"> | </w:t>
    </w:r>
    <w:r w:rsidRPr="003215A6">
      <w:rPr>
        <w:sz w:val="22"/>
        <w:szCs w:val="22"/>
      </w:rPr>
      <w:fldChar w:fldCharType="begin"/>
    </w:r>
    <w:r w:rsidRPr="003215A6">
      <w:rPr>
        <w:sz w:val="22"/>
        <w:szCs w:val="22"/>
      </w:rPr>
      <w:instrText xml:space="preserve"> NUMPAGES  \* Arabic  \* MERGEFORMAT </w:instrText>
    </w:r>
    <w:r w:rsidRPr="003215A6">
      <w:rPr>
        <w:sz w:val="22"/>
        <w:szCs w:val="22"/>
      </w:rPr>
      <w:fldChar w:fldCharType="separate"/>
    </w:r>
    <w:r>
      <w:rPr>
        <w:sz w:val="22"/>
        <w:szCs w:val="22"/>
      </w:rPr>
      <w:t>5</w:t>
    </w:r>
    <w:r w:rsidRPr="003215A6">
      <w:rPr>
        <w:sz w:val="22"/>
        <w:szCs w:val="22"/>
      </w:rPr>
      <w:fldChar w:fldCharType="end"/>
    </w:r>
  </w:p>
  <w:p w14:paraId="4538FCA1" w14:textId="77777777" w:rsidR="00CE4868" w:rsidRDefault="00CE4868">
    <w:pPr>
      <w:pStyle w:val="af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F5FF5" w14:textId="77777777" w:rsidR="002B1A82" w:rsidRDefault="002B1A82" w:rsidP="00CD3BE5">
      <w:r>
        <w:separator/>
      </w:r>
    </w:p>
  </w:footnote>
  <w:footnote w:type="continuationSeparator" w:id="0">
    <w:p w14:paraId="5D9FF0CD" w14:textId="77777777" w:rsidR="002B1A82" w:rsidRDefault="002B1A82" w:rsidP="00CD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4D73" w14:textId="2A7208C7" w:rsidR="003215A6" w:rsidRPr="003215A6" w:rsidRDefault="003215A6" w:rsidP="003215A6">
    <w:pPr>
      <w:pStyle w:val="ae"/>
      <w:spacing w:line="240" w:lineRule="auto"/>
      <w:rPr>
        <w:b/>
        <w:bCs/>
      </w:rPr>
    </w:pPr>
    <w:r w:rsidRPr="003215A6">
      <w:rPr>
        <w:highlight w:val="yellow"/>
      </w:rPr>
      <w:t>INSERT LOGO</w:t>
    </w:r>
    <w:r>
      <w:tab/>
    </w:r>
    <w:r w:rsidRPr="003215A6">
      <w:rPr>
        <w:b/>
        <w:bCs/>
      </w:rPr>
      <w:ptab w:relativeTo="margin" w:alignment="right" w:leader="none"/>
    </w:r>
    <w:r w:rsidRPr="003215A6">
      <w:rPr>
        <w:b/>
        <w:bCs/>
      </w:rPr>
      <w:t xml:space="preserve">Protocol Number: </w:t>
    </w:r>
    <w:r w:rsidR="0071567E" w:rsidRPr="0071567E">
      <w:rPr>
        <w:rFonts w:hint="eastAsia"/>
        <w:highlight w:val="yellow"/>
        <w:lang w:eastAsia="ko-KR"/>
      </w:rPr>
      <w:t>Insert Protocol Number</w:t>
    </w:r>
  </w:p>
  <w:p w14:paraId="3B2E7572" w14:textId="1898F05A" w:rsidR="003215A6" w:rsidRPr="003215A6" w:rsidRDefault="003215A6" w:rsidP="003215A6">
    <w:pPr>
      <w:pStyle w:val="ae"/>
      <w:spacing w:line="240" w:lineRule="auto"/>
      <w:jc w:val="right"/>
      <w:rPr>
        <w:b/>
        <w:bCs/>
      </w:rPr>
    </w:pPr>
    <w:r w:rsidRPr="003215A6">
      <w:rPr>
        <w:b/>
        <w:bCs/>
      </w:rPr>
      <w:t xml:space="preserve">Date and Version: </w:t>
    </w:r>
    <w:r w:rsidR="0071567E">
      <w:rPr>
        <w:rFonts w:hint="eastAsia"/>
        <w:lang w:eastAsia="ko-KR"/>
      </w:rPr>
      <w:t>XXXX</w:t>
    </w:r>
    <w:r w:rsidRPr="003215A6">
      <w:t>-</w:t>
    </w:r>
    <w:r w:rsidRPr="003215A6">
      <w:rPr>
        <w:lang w:eastAsia="ko-KR"/>
      </w:rPr>
      <w:t>XX-XX, Version 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18765" w14:textId="4781DAE6" w:rsidR="003215A6" w:rsidRPr="003215A6" w:rsidRDefault="003215A6" w:rsidP="003215A6">
    <w:pPr>
      <w:pStyle w:val="ae"/>
      <w:spacing w:line="240" w:lineRule="auto"/>
      <w:rPr>
        <w:b/>
        <w:bCs/>
      </w:rPr>
    </w:pPr>
    <w:r w:rsidRPr="003215A6">
      <w:rPr>
        <w:highlight w:val="yellow"/>
      </w:rPr>
      <w:t>INSERT LOGO</w:t>
    </w:r>
    <w:r>
      <w:ptab w:relativeTo="margin" w:alignment="center" w:leader="none"/>
    </w:r>
    <w:r>
      <w:ptab w:relativeTo="margin" w:alignment="right" w:leader="none"/>
    </w:r>
    <w:r w:rsidRPr="003215A6">
      <w:rPr>
        <w:b/>
        <w:bCs/>
      </w:rPr>
      <w:t xml:space="preserve">Protocol Number: </w:t>
    </w:r>
    <w:r w:rsidR="0071567E" w:rsidRPr="0071567E">
      <w:rPr>
        <w:rFonts w:hint="eastAsia"/>
        <w:highlight w:val="yellow"/>
        <w:lang w:eastAsia="ko-KR"/>
      </w:rPr>
      <w:t>Insert Protocol Number</w:t>
    </w:r>
  </w:p>
  <w:p w14:paraId="15B673D0" w14:textId="17113BD6" w:rsidR="00CE4868" w:rsidRPr="003215A6" w:rsidRDefault="003215A6" w:rsidP="003215A6">
    <w:pPr>
      <w:pStyle w:val="ae"/>
      <w:spacing w:line="240" w:lineRule="auto"/>
      <w:jc w:val="right"/>
      <w:rPr>
        <w:b/>
        <w:bCs/>
      </w:rPr>
    </w:pPr>
    <w:r w:rsidRPr="003215A6">
      <w:rPr>
        <w:b/>
        <w:bCs/>
      </w:rPr>
      <w:t xml:space="preserve">Date and Version: </w:t>
    </w:r>
    <w:r w:rsidR="0071567E">
      <w:rPr>
        <w:rFonts w:hint="eastAsia"/>
        <w:lang w:eastAsia="ko-KR"/>
      </w:rPr>
      <w:t>XXXX</w:t>
    </w:r>
    <w:r w:rsidRPr="003215A6">
      <w:t>-</w:t>
    </w:r>
    <w:r w:rsidRPr="003215A6">
      <w:rPr>
        <w:lang w:eastAsia="ko-KR"/>
      </w:rPr>
      <w:t>XX-XX, Version 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BD1B" w14:textId="6EA3DEE1" w:rsidR="0071567E" w:rsidRPr="003215A6" w:rsidRDefault="0071567E" w:rsidP="0071567E">
    <w:pPr>
      <w:pStyle w:val="ae"/>
      <w:spacing w:line="240" w:lineRule="auto"/>
      <w:rPr>
        <w:b/>
        <w:bCs/>
        <w:lang w:eastAsia="ko-KR"/>
      </w:rPr>
    </w:pPr>
    <w:r w:rsidRPr="003215A6">
      <w:rPr>
        <w:highlight w:val="yellow"/>
      </w:rPr>
      <w:t>INSERT LOGO</w:t>
    </w:r>
    <w:r>
      <w:tab/>
    </w:r>
    <w:r w:rsidRPr="003215A6">
      <w:rPr>
        <w:b/>
        <w:bCs/>
      </w:rPr>
      <w:ptab w:relativeTo="margin" w:alignment="right" w:leader="none"/>
    </w:r>
    <w:r w:rsidRPr="003215A6">
      <w:rPr>
        <w:b/>
        <w:bCs/>
      </w:rPr>
      <w:t xml:space="preserve">Protocol Number: </w:t>
    </w:r>
    <w:r w:rsidRPr="0071567E">
      <w:rPr>
        <w:rFonts w:hint="eastAsia"/>
        <w:highlight w:val="yellow"/>
        <w:lang w:eastAsia="ko-KR"/>
      </w:rPr>
      <w:t>Insert Protocol Number</w:t>
    </w:r>
  </w:p>
  <w:p w14:paraId="55BFB383" w14:textId="60B152BC" w:rsidR="0071567E" w:rsidRPr="003215A6" w:rsidRDefault="0071567E" w:rsidP="0071567E">
    <w:pPr>
      <w:pStyle w:val="ae"/>
      <w:spacing w:line="240" w:lineRule="auto"/>
      <w:jc w:val="right"/>
      <w:rPr>
        <w:b/>
        <w:bCs/>
      </w:rPr>
    </w:pPr>
    <w:r w:rsidRPr="003215A6">
      <w:rPr>
        <w:b/>
        <w:bCs/>
      </w:rPr>
      <w:t xml:space="preserve">Date and Version: </w:t>
    </w:r>
    <w:r>
      <w:rPr>
        <w:rFonts w:hint="eastAsia"/>
        <w:lang w:eastAsia="ko-KR"/>
      </w:rPr>
      <w:t>XXXX</w:t>
    </w:r>
    <w:r w:rsidRPr="003215A6">
      <w:t>-</w:t>
    </w:r>
    <w:r w:rsidRPr="003215A6">
      <w:rPr>
        <w:lang w:eastAsia="ko-KR"/>
      </w:rPr>
      <w:t>XX-XX, Version 1.0</w:t>
    </w:r>
  </w:p>
  <w:p w14:paraId="02C721C9" w14:textId="77777777" w:rsidR="00CE4868" w:rsidRDefault="00CE48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3E437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39241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47A1A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7F0BB1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ECA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74B2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BCE0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0E6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96FC7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F8B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13E90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21A456EF"/>
    <w:multiLevelType w:val="multilevel"/>
    <w:tmpl w:val="7D9689C4"/>
    <w:lvl w:ilvl="0">
      <w:start w:val="1"/>
      <w:numFmt w:val="decimal"/>
      <w:pStyle w:val="1"/>
      <w:lvlText w:val="%1."/>
      <w:lvlJc w:val="left"/>
      <w:pPr>
        <w:tabs>
          <w:tab w:val="num" w:pos="397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tabs>
          <w:tab w:val="num" w:pos="397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374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6F056411"/>
    <w:multiLevelType w:val="multilevel"/>
    <w:tmpl w:val="617A0788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397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37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549265684">
    <w:abstractNumId w:val="10"/>
  </w:num>
  <w:num w:numId="2" w16cid:durableId="1091393573">
    <w:abstractNumId w:val="9"/>
  </w:num>
  <w:num w:numId="3" w16cid:durableId="1285818322">
    <w:abstractNumId w:val="7"/>
  </w:num>
  <w:num w:numId="4" w16cid:durableId="2017883929">
    <w:abstractNumId w:val="6"/>
  </w:num>
  <w:num w:numId="5" w16cid:durableId="1597900435">
    <w:abstractNumId w:val="5"/>
  </w:num>
  <w:num w:numId="6" w16cid:durableId="461073355">
    <w:abstractNumId w:val="4"/>
  </w:num>
  <w:num w:numId="7" w16cid:durableId="1602882477">
    <w:abstractNumId w:val="8"/>
  </w:num>
  <w:num w:numId="8" w16cid:durableId="1691948923">
    <w:abstractNumId w:val="3"/>
  </w:num>
  <w:num w:numId="9" w16cid:durableId="550464898">
    <w:abstractNumId w:val="2"/>
  </w:num>
  <w:num w:numId="10" w16cid:durableId="1704742658">
    <w:abstractNumId w:val="1"/>
  </w:num>
  <w:num w:numId="11" w16cid:durableId="1282031486">
    <w:abstractNumId w:val="0"/>
  </w:num>
  <w:num w:numId="12" w16cid:durableId="1657613131">
    <w:abstractNumId w:val="9"/>
  </w:num>
  <w:num w:numId="13" w16cid:durableId="1926113068">
    <w:abstractNumId w:val="7"/>
  </w:num>
  <w:num w:numId="14" w16cid:durableId="348487384">
    <w:abstractNumId w:val="6"/>
  </w:num>
  <w:num w:numId="15" w16cid:durableId="2056201235">
    <w:abstractNumId w:val="5"/>
  </w:num>
  <w:num w:numId="16" w16cid:durableId="1497526292">
    <w:abstractNumId w:val="4"/>
  </w:num>
  <w:num w:numId="17" w16cid:durableId="1685982720">
    <w:abstractNumId w:val="8"/>
  </w:num>
  <w:num w:numId="18" w16cid:durableId="1785493645">
    <w:abstractNumId w:val="3"/>
  </w:num>
  <w:num w:numId="19" w16cid:durableId="1050036690">
    <w:abstractNumId w:val="2"/>
  </w:num>
  <w:num w:numId="20" w16cid:durableId="1673294243">
    <w:abstractNumId w:val="1"/>
  </w:num>
  <w:num w:numId="21" w16cid:durableId="944115841">
    <w:abstractNumId w:val="0"/>
  </w:num>
  <w:num w:numId="22" w16cid:durableId="1816488628">
    <w:abstractNumId w:val="9"/>
  </w:num>
  <w:num w:numId="23" w16cid:durableId="32773360">
    <w:abstractNumId w:val="7"/>
  </w:num>
  <w:num w:numId="24" w16cid:durableId="2012021178">
    <w:abstractNumId w:val="6"/>
  </w:num>
  <w:num w:numId="25" w16cid:durableId="676229688">
    <w:abstractNumId w:val="5"/>
  </w:num>
  <w:num w:numId="26" w16cid:durableId="335501686">
    <w:abstractNumId w:val="4"/>
  </w:num>
  <w:num w:numId="27" w16cid:durableId="823552120">
    <w:abstractNumId w:val="8"/>
  </w:num>
  <w:num w:numId="28" w16cid:durableId="725106874">
    <w:abstractNumId w:val="3"/>
  </w:num>
  <w:num w:numId="29" w16cid:durableId="24992077">
    <w:abstractNumId w:val="2"/>
  </w:num>
  <w:num w:numId="30" w16cid:durableId="2004892320">
    <w:abstractNumId w:val="1"/>
  </w:num>
  <w:num w:numId="31" w16cid:durableId="1287615322">
    <w:abstractNumId w:val="0"/>
  </w:num>
  <w:num w:numId="32" w16cid:durableId="243105193">
    <w:abstractNumId w:val="9"/>
  </w:num>
  <w:num w:numId="33" w16cid:durableId="962998854">
    <w:abstractNumId w:val="7"/>
  </w:num>
  <w:num w:numId="34" w16cid:durableId="332993300">
    <w:abstractNumId w:val="6"/>
  </w:num>
  <w:num w:numId="35" w16cid:durableId="1860316612">
    <w:abstractNumId w:val="5"/>
  </w:num>
  <w:num w:numId="36" w16cid:durableId="2135172419">
    <w:abstractNumId w:val="4"/>
  </w:num>
  <w:num w:numId="37" w16cid:durableId="48502482">
    <w:abstractNumId w:val="8"/>
  </w:num>
  <w:num w:numId="38" w16cid:durableId="1006517666">
    <w:abstractNumId w:val="3"/>
  </w:num>
  <w:num w:numId="39" w16cid:durableId="239870442">
    <w:abstractNumId w:val="2"/>
  </w:num>
  <w:num w:numId="40" w16cid:durableId="1779833557">
    <w:abstractNumId w:val="1"/>
  </w:num>
  <w:num w:numId="41" w16cid:durableId="2124500131">
    <w:abstractNumId w:val="0"/>
  </w:num>
  <w:num w:numId="42" w16cid:durableId="1365515812">
    <w:abstractNumId w:val="9"/>
  </w:num>
  <w:num w:numId="43" w16cid:durableId="1507094573">
    <w:abstractNumId w:val="7"/>
  </w:num>
  <w:num w:numId="44" w16cid:durableId="800226105">
    <w:abstractNumId w:val="6"/>
  </w:num>
  <w:num w:numId="45" w16cid:durableId="152532631">
    <w:abstractNumId w:val="5"/>
  </w:num>
  <w:num w:numId="46" w16cid:durableId="520708353">
    <w:abstractNumId w:val="4"/>
  </w:num>
  <w:num w:numId="47" w16cid:durableId="1441954273">
    <w:abstractNumId w:val="8"/>
  </w:num>
  <w:num w:numId="48" w16cid:durableId="1785924850">
    <w:abstractNumId w:val="3"/>
  </w:num>
  <w:num w:numId="49" w16cid:durableId="706681274">
    <w:abstractNumId w:val="2"/>
  </w:num>
  <w:num w:numId="50" w16cid:durableId="66998222">
    <w:abstractNumId w:val="1"/>
  </w:num>
  <w:num w:numId="51" w16cid:durableId="1888561570">
    <w:abstractNumId w:val="0"/>
  </w:num>
  <w:num w:numId="52" w16cid:durableId="1922059095">
    <w:abstractNumId w:val="3"/>
  </w:num>
  <w:num w:numId="53" w16cid:durableId="831145141">
    <w:abstractNumId w:val="2"/>
  </w:num>
  <w:num w:numId="54" w16cid:durableId="1168710250">
    <w:abstractNumId w:val="1"/>
  </w:num>
  <w:num w:numId="55" w16cid:durableId="1660691550">
    <w:abstractNumId w:val="0"/>
  </w:num>
  <w:num w:numId="56" w16cid:durableId="127208212">
    <w:abstractNumId w:val="8"/>
  </w:num>
  <w:num w:numId="57" w16cid:durableId="706106093">
    <w:abstractNumId w:val="9"/>
  </w:num>
  <w:num w:numId="58" w16cid:durableId="1171725996">
    <w:abstractNumId w:val="7"/>
  </w:num>
  <w:num w:numId="59" w16cid:durableId="570308822">
    <w:abstractNumId w:val="6"/>
  </w:num>
  <w:num w:numId="60" w16cid:durableId="768542852">
    <w:abstractNumId w:val="5"/>
  </w:num>
  <w:num w:numId="61" w16cid:durableId="861668127">
    <w:abstractNumId w:val="4"/>
  </w:num>
  <w:num w:numId="62" w16cid:durableId="1798067478">
    <w:abstractNumId w:val="8"/>
  </w:num>
  <w:num w:numId="63" w16cid:durableId="2054226239">
    <w:abstractNumId w:val="3"/>
  </w:num>
  <w:num w:numId="64" w16cid:durableId="194511658">
    <w:abstractNumId w:val="2"/>
  </w:num>
  <w:num w:numId="65" w16cid:durableId="1220097338">
    <w:abstractNumId w:val="1"/>
  </w:num>
  <w:num w:numId="66" w16cid:durableId="1646397565">
    <w:abstractNumId w:val="0"/>
  </w:num>
  <w:num w:numId="67" w16cid:durableId="502474589">
    <w:abstractNumId w:val="9"/>
  </w:num>
  <w:num w:numId="68" w16cid:durableId="598833996">
    <w:abstractNumId w:val="7"/>
  </w:num>
  <w:num w:numId="69" w16cid:durableId="1617524059">
    <w:abstractNumId w:val="6"/>
  </w:num>
  <w:num w:numId="70" w16cid:durableId="1232038299">
    <w:abstractNumId w:val="5"/>
  </w:num>
  <w:num w:numId="71" w16cid:durableId="1481773392">
    <w:abstractNumId w:val="4"/>
  </w:num>
  <w:num w:numId="72" w16cid:durableId="104926796">
    <w:abstractNumId w:val="8"/>
  </w:num>
  <w:num w:numId="73" w16cid:durableId="2017420927">
    <w:abstractNumId w:val="3"/>
  </w:num>
  <w:num w:numId="74" w16cid:durableId="1356735277">
    <w:abstractNumId w:val="2"/>
  </w:num>
  <w:num w:numId="75" w16cid:durableId="1864395481">
    <w:abstractNumId w:val="1"/>
  </w:num>
  <w:num w:numId="76" w16cid:durableId="1032263374">
    <w:abstractNumId w:val="0"/>
  </w:num>
  <w:num w:numId="77" w16cid:durableId="1719625763">
    <w:abstractNumId w:val="9"/>
  </w:num>
  <w:num w:numId="78" w16cid:durableId="2077242220">
    <w:abstractNumId w:val="7"/>
  </w:num>
  <w:num w:numId="79" w16cid:durableId="1964801418">
    <w:abstractNumId w:val="6"/>
  </w:num>
  <w:num w:numId="80" w16cid:durableId="1203326722">
    <w:abstractNumId w:val="5"/>
  </w:num>
  <w:num w:numId="81" w16cid:durableId="331108392">
    <w:abstractNumId w:val="4"/>
  </w:num>
  <w:num w:numId="82" w16cid:durableId="27877671">
    <w:abstractNumId w:val="8"/>
  </w:num>
  <w:num w:numId="83" w16cid:durableId="1406881624">
    <w:abstractNumId w:val="3"/>
  </w:num>
  <w:num w:numId="84" w16cid:durableId="699932778">
    <w:abstractNumId w:val="2"/>
  </w:num>
  <w:num w:numId="85" w16cid:durableId="1435442377">
    <w:abstractNumId w:val="1"/>
  </w:num>
  <w:num w:numId="86" w16cid:durableId="1926454344">
    <w:abstractNumId w:val="0"/>
  </w:num>
  <w:num w:numId="87" w16cid:durableId="799571571">
    <w:abstractNumId w:val="9"/>
  </w:num>
  <w:num w:numId="88" w16cid:durableId="771704066">
    <w:abstractNumId w:val="7"/>
  </w:num>
  <w:num w:numId="89" w16cid:durableId="1724985853">
    <w:abstractNumId w:val="6"/>
  </w:num>
  <w:num w:numId="90" w16cid:durableId="294458507">
    <w:abstractNumId w:val="5"/>
  </w:num>
  <w:num w:numId="91" w16cid:durableId="1284188702">
    <w:abstractNumId w:val="4"/>
  </w:num>
  <w:num w:numId="92" w16cid:durableId="1149059086">
    <w:abstractNumId w:val="8"/>
  </w:num>
  <w:num w:numId="93" w16cid:durableId="1823086220">
    <w:abstractNumId w:val="3"/>
  </w:num>
  <w:num w:numId="94" w16cid:durableId="1829201499">
    <w:abstractNumId w:val="2"/>
  </w:num>
  <w:num w:numId="95" w16cid:durableId="1806001803">
    <w:abstractNumId w:val="1"/>
  </w:num>
  <w:num w:numId="96" w16cid:durableId="2031180405">
    <w:abstractNumId w:val="0"/>
  </w:num>
  <w:num w:numId="97" w16cid:durableId="1691250466">
    <w:abstractNumId w:val="9"/>
  </w:num>
  <w:num w:numId="98" w16cid:durableId="392124747">
    <w:abstractNumId w:val="7"/>
  </w:num>
  <w:num w:numId="99" w16cid:durableId="223027808">
    <w:abstractNumId w:val="6"/>
  </w:num>
  <w:num w:numId="100" w16cid:durableId="240876231">
    <w:abstractNumId w:val="5"/>
  </w:num>
  <w:num w:numId="101" w16cid:durableId="862748277">
    <w:abstractNumId w:val="4"/>
  </w:num>
  <w:num w:numId="102" w16cid:durableId="533423605">
    <w:abstractNumId w:val="8"/>
  </w:num>
  <w:num w:numId="103" w16cid:durableId="239601893">
    <w:abstractNumId w:val="3"/>
  </w:num>
  <w:num w:numId="104" w16cid:durableId="714550986">
    <w:abstractNumId w:val="2"/>
  </w:num>
  <w:num w:numId="105" w16cid:durableId="1069383453">
    <w:abstractNumId w:val="1"/>
  </w:num>
  <w:num w:numId="106" w16cid:durableId="102578577">
    <w:abstractNumId w:val="0"/>
  </w:num>
  <w:num w:numId="107" w16cid:durableId="1471051645">
    <w:abstractNumId w:val="9"/>
  </w:num>
  <w:num w:numId="108" w16cid:durableId="1283153393">
    <w:abstractNumId w:val="7"/>
  </w:num>
  <w:num w:numId="109" w16cid:durableId="904411990">
    <w:abstractNumId w:val="6"/>
  </w:num>
  <w:num w:numId="110" w16cid:durableId="1654216308">
    <w:abstractNumId w:val="5"/>
  </w:num>
  <w:num w:numId="111" w16cid:durableId="1054230327">
    <w:abstractNumId w:val="4"/>
  </w:num>
  <w:num w:numId="112" w16cid:durableId="1804075731">
    <w:abstractNumId w:val="8"/>
  </w:num>
  <w:num w:numId="113" w16cid:durableId="639195302">
    <w:abstractNumId w:val="3"/>
  </w:num>
  <w:num w:numId="114" w16cid:durableId="1168793326">
    <w:abstractNumId w:val="2"/>
  </w:num>
  <w:num w:numId="115" w16cid:durableId="718672966">
    <w:abstractNumId w:val="1"/>
  </w:num>
  <w:num w:numId="116" w16cid:durableId="1265844804">
    <w:abstractNumId w:val="0"/>
  </w:num>
  <w:num w:numId="117" w16cid:durableId="679086775">
    <w:abstractNumId w:val="9"/>
  </w:num>
  <w:num w:numId="118" w16cid:durableId="1160387132">
    <w:abstractNumId w:val="7"/>
  </w:num>
  <w:num w:numId="119" w16cid:durableId="540939992">
    <w:abstractNumId w:val="6"/>
  </w:num>
  <w:num w:numId="120" w16cid:durableId="609944188">
    <w:abstractNumId w:val="5"/>
  </w:num>
  <w:num w:numId="121" w16cid:durableId="615915179">
    <w:abstractNumId w:val="4"/>
  </w:num>
  <w:num w:numId="122" w16cid:durableId="1548563048">
    <w:abstractNumId w:val="8"/>
  </w:num>
  <w:num w:numId="123" w16cid:durableId="869147761">
    <w:abstractNumId w:val="3"/>
  </w:num>
  <w:num w:numId="124" w16cid:durableId="1994604519">
    <w:abstractNumId w:val="2"/>
  </w:num>
  <w:num w:numId="125" w16cid:durableId="1266422337">
    <w:abstractNumId w:val="1"/>
  </w:num>
  <w:num w:numId="126" w16cid:durableId="1691952383">
    <w:abstractNumId w:val="0"/>
  </w:num>
  <w:num w:numId="127" w16cid:durableId="508953399">
    <w:abstractNumId w:val="9"/>
  </w:num>
  <w:num w:numId="128" w16cid:durableId="439031832">
    <w:abstractNumId w:val="7"/>
  </w:num>
  <w:num w:numId="129" w16cid:durableId="958142447">
    <w:abstractNumId w:val="6"/>
  </w:num>
  <w:num w:numId="130" w16cid:durableId="1956250386">
    <w:abstractNumId w:val="5"/>
  </w:num>
  <w:num w:numId="131" w16cid:durableId="251744142">
    <w:abstractNumId w:val="4"/>
  </w:num>
  <w:num w:numId="132" w16cid:durableId="1771926647">
    <w:abstractNumId w:val="8"/>
  </w:num>
  <w:num w:numId="133" w16cid:durableId="1983805934">
    <w:abstractNumId w:val="3"/>
  </w:num>
  <w:num w:numId="134" w16cid:durableId="1699313927">
    <w:abstractNumId w:val="2"/>
  </w:num>
  <w:num w:numId="135" w16cid:durableId="1974942102">
    <w:abstractNumId w:val="1"/>
  </w:num>
  <w:num w:numId="136" w16cid:durableId="206259587">
    <w:abstractNumId w:val="0"/>
  </w:num>
  <w:num w:numId="137" w16cid:durableId="1167475106">
    <w:abstractNumId w:val="9"/>
  </w:num>
  <w:num w:numId="138" w16cid:durableId="508905271">
    <w:abstractNumId w:val="7"/>
  </w:num>
  <w:num w:numId="139" w16cid:durableId="80835881">
    <w:abstractNumId w:val="6"/>
  </w:num>
  <w:num w:numId="140" w16cid:durableId="777525591">
    <w:abstractNumId w:val="5"/>
  </w:num>
  <w:num w:numId="141" w16cid:durableId="209192054">
    <w:abstractNumId w:val="4"/>
  </w:num>
  <w:num w:numId="142" w16cid:durableId="1477840946">
    <w:abstractNumId w:val="8"/>
  </w:num>
  <w:num w:numId="143" w16cid:durableId="971401737">
    <w:abstractNumId w:val="3"/>
  </w:num>
  <w:num w:numId="144" w16cid:durableId="792016098">
    <w:abstractNumId w:val="2"/>
  </w:num>
  <w:num w:numId="145" w16cid:durableId="1188912685">
    <w:abstractNumId w:val="1"/>
  </w:num>
  <w:num w:numId="146" w16cid:durableId="2103330491">
    <w:abstractNumId w:val="0"/>
  </w:num>
  <w:num w:numId="147" w16cid:durableId="1935934207">
    <w:abstractNumId w:val="9"/>
  </w:num>
  <w:num w:numId="148" w16cid:durableId="1614440150">
    <w:abstractNumId w:val="7"/>
  </w:num>
  <w:num w:numId="149" w16cid:durableId="1590887644">
    <w:abstractNumId w:val="6"/>
  </w:num>
  <w:num w:numId="150" w16cid:durableId="2132362961">
    <w:abstractNumId w:val="5"/>
  </w:num>
  <w:num w:numId="151" w16cid:durableId="878665236">
    <w:abstractNumId w:val="4"/>
  </w:num>
  <w:num w:numId="152" w16cid:durableId="1214854293">
    <w:abstractNumId w:val="8"/>
  </w:num>
  <w:num w:numId="153" w16cid:durableId="862401365">
    <w:abstractNumId w:val="3"/>
  </w:num>
  <w:num w:numId="154" w16cid:durableId="111480391">
    <w:abstractNumId w:val="2"/>
  </w:num>
  <w:num w:numId="155" w16cid:durableId="307705995">
    <w:abstractNumId w:val="1"/>
  </w:num>
  <w:num w:numId="156" w16cid:durableId="556212112">
    <w:abstractNumId w:val="0"/>
  </w:num>
  <w:num w:numId="157" w16cid:durableId="1295522236">
    <w:abstractNumId w:val="9"/>
  </w:num>
  <w:num w:numId="158" w16cid:durableId="1467773349">
    <w:abstractNumId w:val="7"/>
  </w:num>
  <w:num w:numId="159" w16cid:durableId="1221674620">
    <w:abstractNumId w:val="6"/>
  </w:num>
  <w:num w:numId="160" w16cid:durableId="1797605983">
    <w:abstractNumId w:val="5"/>
  </w:num>
  <w:num w:numId="161" w16cid:durableId="798687885">
    <w:abstractNumId w:val="4"/>
  </w:num>
  <w:num w:numId="162" w16cid:durableId="291059401">
    <w:abstractNumId w:val="8"/>
  </w:num>
  <w:num w:numId="163" w16cid:durableId="584195114">
    <w:abstractNumId w:val="3"/>
  </w:num>
  <w:num w:numId="164" w16cid:durableId="558979223">
    <w:abstractNumId w:val="2"/>
  </w:num>
  <w:num w:numId="165" w16cid:durableId="1750492800">
    <w:abstractNumId w:val="1"/>
  </w:num>
  <w:num w:numId="166" w16cid:durableId="1098140435">
    <w:abstractNumId w:val="0"/>
  </w:num>
  <w:num w:numId="167" w16cid:durableId="1646356643">
    <w:abstractNumId w:val="9"/>
  </w:num>
  <w:num w:numId="168" w16cid:durableId="176433346">
    <w:abstractNumId w:val="7"/>
  </w:num>
  <w:num w:numId="169" w16cid:durableId="1844317138">
    <w:abstractNumId w:val="6"/>
  </w:num>
  <w:num w:numId="170" w16cid:durableId="138378031">
    <w:abstractNumId w:val="5"/>
  </w:num>
  <w:num w:numId="171" w16cid:durableId="2141337510">
    <w:abstractNumId w:val="4"/>
  </w:num>
  <w:num w:numId="172" w16cid:durableId="1426614339">
    <w:abstractNumId w:val="8"/>
  </w:num>
  <w:num w:numId="173" w16cid:durableId="1232543046">
    <w:abstractNumId w:val="3"/>
  </w:num>
  <w:num w:numId="174" w16cid:durableId="482233243">
    <w:abstractNumId w:val="2"/>
  </w:num>
  <w:num w:numId="175" w16cid:durableId="1558053647">
    <w:abstractNumId w:val="1"/>
  </w:num>
  <w:num w:numId="176" w16cid:durableId="1272978825">
    <w:abstractNumId w:val="0"/>
  </w:num>
  <w:num w:numId="177" w16cid:durableId="334456478">
    <w:abstractNumId w:val="0"/>
  </w:num>
  <w:num w:numId="178" w16cid:durableId="1987467564">
    <w:abstractNumId w:val="1"/>
  </w:num>
  <w:num w:numId="179" w16cid:durableId="387530911">
    <w:abstractNumId w:val="2"/>
  </w:num>
  <w:num w:numId="180" w16cid:durableId="231889095">
    <w:abstractNumId w:val="8"/>
  </w:num>
  <w:num w:numId="181" w16cid:durableId="2080328381">
    <w:abstractNumId w:val="3"/>
  </w:num>
  <w:num w:numId="182" w16cid:durableId="941373543">
    <w:abstractNumId w:val="4"/>
  </w:num>
  <w:num w:numId="183" w16cid:durableId="99030668">
    <w:abstractNumId w:val="5"/>
  </w:num>
  <w:num w:numId="184" w16cid:durableId="1981693953">
    <w:abstractNumId w:val="6"/>
  </w:num>
  <w:num w:numId="185" w16cid:durableId="625426459">
    <w:abstractNumId w:val="7"/>
  </w:num>
  <w:num w:numId="186" w16cid:durableId="520708653">
    <w:abstractNumId w:val="9"/>
  </w:num>
  <w:num w:numId="187" w16cid:durableId="1710109962">
    <w:abstractNumId w:val="9"/>
  </w:num>
  <w:num w:numId="188" w16cid:durableId="949320253">
    <w:abstractNumId w:val="7"/>
  </w:num>
  <w:num w:numId="189" w16cid:durableId="877742736">
    <w:abstractNumId w:val="6"/>
  </w:num>
  <w:num w:numId="190" w16cid:durableId="1381247761">
    <w:abstractNumId w:val="5"/>
  </w:num>
  <w:num w:numId="191" w16cid:durableId="543062998">
    <w:abstractNumId w:val="4"/>
  </w:num>
  <w:num w:numId="192" w16cid:durableId="1291325404">
    <w:abstractNumId w:val="8"/>
  </w:num>
  <w:num w:numId="193" w16cid:durableId="1028288048">
    <w:abstractNumId w:val="3"/>
  </w:num>
  <w:num w:numId="194" w16cid:durableId="1351495010">
    <w:abstractNumId w:val="2"/>
  </w:num>
  <w:num w:numId="195" w16cid:durableId="1114515055">
    <w:abstractNumId w:val="1"/>
  </w:num>
  <w:num w:numId="196" w16cid:durableId="2084595954">
    <w:abstractNumId w:val="0"/>
  </w:num>
  <w:num w:numId="197" w16cid:durableId="1175337987">
    <w:abstractNumId w:val="9"/>
  </w:num>
  <w:num w:numId="198" w16cid:durableId="322784674">
    <w:abstractNumId w:val="7"/>
  </w:num>
  <w:num w:numId="199" w16cid:durableId="307325771">
    <w:abstractNumId w:val="6"/>
  </w:num>
  <w:num w:numId="200" w16cid:durableId="632636948">
    <w:abstractNumId w:val="5"/>
  </w:num>
  <w:num w:numId="201" w16cid:durableId="299269629">
    <w:abstractNumId w:val="4"/>
  </w:num>
  <w:num w:numId="202" w16cid:durableId="648246337">
    <w:abstractNumId w:val="8"/>
  </w:num>
  <w:num w:numId="203" w16cid:durableId="2081974214">
    <w:abstractNumId w:val="3"/>
  </w:num>
  <w:num w:numId="204" w16cid:durableId="87121735">
    <w:abstractNumId w:val="2"/>
  </w:num>
  <w:num w:numId="205" w16cid:durableId="1361391920">
    <w:abstractNumId w:val="1"/>
  </w:num>
  <w:num w:numId="206" w16cid:durableId="1235506127">
    <w:abstractNumId w:val="0"/>
  </w:num>
  <w:num w:numId="207" w16cid:durableId="360787979">
    <w:abstractNumId w:val="9"/>
  </w:num>
  <w:num w:numId="208" w16cid:durableId="1018580690">
    <w:abstractNumId w:val="7"/>
  </w:num>
  <w:num w:numId="209" w16cid:durableId="2012877193">
    <w:abstractNumId w:val="6"/>
  </w:num>
  <w:num w:numId="210" w16cid:durableId="995492431">
    <w:abstractNumId w:val="5"/>
  </w:num>
  <w:num w:numId="211" w16cid:durableId="408118714">
    <w:abstractNumId w:val="4"/>
  </w:num>
  <w:num w:numId="212" w16cid:durableId="676737658">
    <w:abstractNumId w:val="8"/>
  </w:num>
  <w:num w:numId="213" w16cid:durableId="487861925">
    <w:abstractNumId w:val="3"/>
  </w:num>
  <w:num w:numId="214" w16cid:durableId="1938713506">
    <w:abstractNumId w:val="2"/>
  </w:num>
  <w:num w:numId="215" w16cid:durableId="1881087921">
    <w:abstractNumId w:val="1"/>
  </w:num>
  <w:num w:numId="216" w16cid:durableId="1543597824">
    <w:abstractNumId w:val="0"/>
  </w:num>
  <w:num w:numId="217" w16cid:durableId="547761545">
    <w:abstractNumId w:val="11"/>
  </w:num>
  <w:num w:numId="218" w16cid:durableId="1465267065">
    <w:abstractNumId w:val="9"/>
  </w:num>
  <w:num w:numId="219" w16cid:durableId="749816786">
    <w:abstractNumId w:val="7"/>
  </w:num>
  <w:num w:numId="220" w16cid:durableId="93479214">
    <w:abstractNumId w:val="6"/>
  </w:num>
  <w:num w:numId="221" w16cid:durableId="580598888">
    <w:abstractNumId w:val="5"/>
  </w:num>
  <w:num w:numId="222" w16cid:durableId="1787846357">
    <w:abstractNumId w:val="4"/>
  </w:num>
  <w:num w:numId="223" w16cid:durableId="1678531178">
    <w:abstractNumId w:val="8"/>
  </w:num>
  <w:num w:numId="224" w16cid:durableId="543097648">
    <w:abstractNumId w:val="3"/>
  </w:num>
  <w:num w:numId="225" w16cid:durableId="1499225145">
    <w:abstractNumId w:val="2"/>
  </w:num>
  <w:num w:numId="226" w16cid:durableId="1461996376">
    <w:abstractNumId w:val="1"/>
  </w:num>
  <w:num w:numId="227" w16cid:durableId="1696496198">
    <w:abstractNumId w:val="0"/>
  </w:num>
  <w:num w:numId="228" w16cid:durableId="1301573839">
    <w:abstractNumId w:val="9"/>
  </w:num>
  <w:num w:numId="229" w16cid:durableId="666515840">
    <w:abstractNumId w:val="7"/>
  </w:num>
  <w:num w:numId="230" w16cid:durableId="949973012">
    <w:abstractNumId w:val="6"/>
  </w:num>
  <w:num w:numId="231" w16cid:durableId="1282615023">
    <w:abstractNumId w:val="5"/>
  </w:num>
  <w:num w:numId="232" w16cid:durableId="1361541928">
    <w:abstractNumId w:val="4"/>
  </w:num>
  <w:num w:numId="233" w16cid:durableId="1544169228">
    <w:abstractNumId w:val="8"/>
  </w:num>
  <w:num w:numId="234" w16cid:durableId="622854445">
    <w:abstractNumId w:val="3"/>
  </w:num>
  <w:num w:numId="235" w16cid:durableId="1203859636">
    <w:abstractNumId w:val="2"/>
  </w:num>
  <w:num w:numId="236" w16cid:durableId="1003321301">
    <w:abstractNumId w:val="1"/>
  </w:num>
  <w:num w:numId="237" w16cid:durableId="55932282">
    <w:abstractNumId w:val="0"/>
  </w:num>
  <w:num w:numId="238" w16cid:durableId="130636375">
    <w:abstractNumId w:val="9"/>
  </w:num>
  <w:num w:numId="239" w16cid:durableId="2102289336">
    <w:abstractNumId w:val="7"/>
  </w:num>
  <w:num w:numId="240" w16cid:durableId="1667201072">
    <w:abstractNumId w:val="6"/>
  </w:num>
  <w:num w:numId="241" w16cid:durableId="1876112824">
    <w:abstractNumId w:val="5"/>
  </w:num>
  <w:num w:numId="242" w16cid:durableId="490871098">
    <w:abstractNumId w:val="4"/>
  </w:num>
  <w:num w:numId="243" w16cid:durableId="1051266766">
    <w:abstractNumId w:val="8"/>
  </w:num>
  <w:num w:numId="244" w16cid:durableId="669720982">
    <w:abstractNumId w:val="3"/>
  </w:num>
  <w:num w:numId="245" w16cid:durableId="741559995">
    <w:abstractNumId w:val="2"/>
  </w:num>
  <w:num w:numId="246" w16cid:durableId="1244997058">
    <w:abstractNumId w:val="1"/>
  </w:num>
  <w:num w:numId="247" w16cid:durableId="391192901">
    <w:abstractNumId w:val="0"/>
  </w:num>
  <w:num w:numId="248" w16cid:durableId="695735298">
    <w:abstractNumId w:val="9"/>
  </w:num>
  <w:num w:numId="249" w16cid:durableId="888303342">
    <w:abstractNumId w:val="7"/>
  </w:num>
  <w:num w:numId="250" w16cid:durableId="1247614565">
    <w:abstractNumId w:val="6"/>
  </w:num>
  <w:num w:numId="251" w16cid:durableId="1364135209">
    <w:abstractNumId w:val="5"/>
  </w:num>
  <w:num w:numId="252" w16cid:durableId="1058632386">
    <w:abstractNumId w:val="4"/>
  </w:num>
  <w:num w:numId="253" w16cid:durableId="1326282047">
    <w:abstractNumId w:val="8"/>
  </w:num>
  <w:num w:numId="254" w16cid:durableId="116680520">
    <w:abstractNumId w:val="3"/>
  </w:num>
  <w:num w:numId="255" w16cid:durableId="1222405751">
    <w:abstractNumId w:val="2"/>
  </w:num>
  <w:num w:numId="256" w16cid:durableId="2080707144">
    <w:abstractNumId w:val="1"/>
  </w:num>
  <w:num w:numId="257" w16cid:durableId="41637827">
    <w:abstractNumId w:val="0"/>
  </w:num>
  <w:num w:numId="258" w16cid:durableId="404493081">
    <w:abstractNumId w:val="9"/>
  </w:num>
  <w:num w:numId="259" w16cid:durableId="756248200">
    <w:abstractNumId w:val="7"/>
  </w:num>
  <w:num w:numId="260" w16cid:durableId="1889684068">
    <w:abstractNumId w:val="6"/>
  </w:num>
  <w:num w:numId="261" w16cid:durableId="1495025281">
    <w:abstractNumId w:val="5"/>
  </w:num>
  <w:num w:numId="262" w16cid:durableId="339434222">
    <w:abstractNumId w:val="4"/>
  </w:num>
  <w:num w:numId="263" w16cid:durableId="937636816">
    <w:abstractNumId w:val="8"/>
  </w:num>
  <w:num w:numId="264" w16cid:durableId="1690374731">
    <w:abstractNumId w:val="3"/>
  </w:num>
  <w:num w:numId="265" w16cid:durableId="1261639146">
    <w:abstractNumId w:val="2"/>
  </w:num>
  <w:num w:numId="266" w16cid:durableId="1813906145">
    <w:abstractNumId w:val="1"/>
  </w:num>
  <w:num w:numId="267" w16cid:durableId="1174222377">
    <w:abstractNumId w:val="0"/>
  </w:num>
  <w:num w:numId="268" w16cid:durableId="210580871">
    <w:abstractNumId w:val="9"/>
  </w:num>
  <w:num w:numId="269" w16cid:durableId="1524321474">
    <w:abstractNumId w:val="7"/>
  </w:num>
  <w:num w:numId="270" w16cid:durableId="1352564210">
    <w:abstractNumId w:val="6"/>
  </w:num>
  <w:num w:numId="271" w16cid:durableId="858012582">
    <w:abstractNumId w:val="5"/>
  </w:num>
  <w:num w:numId="272" w16cid:durableId="527186333">
    <w:abstractNumId w:val="4"/>
  </w:num>
  <w:num w:numId="273" w16cid:durableId="1056664119">
    <w:abstractNumId w:val="8"/>
  </w:num>
  <w:num w:numId="274" w16cid:durableId="988705188">
    <w:abstractNumId w:val="3"/>
  </w:num>
  <w:num w:numId="275" w16cid:durableId="1509372003">
    <w:abstractNumId w:val="2"/>
  </w:num>
  <w:num w:numId="276" w16cid:durableId="2037346726">
    <w:abstractNumId w:val="1"/>
  </w:num>
  <w:num w:numId="277" w16cid:durableId="306320527">
    <w:abstractNumId w:val="0"/>
  </w:num>
  <w:num w:numId="278" w16cid:durableId="823470927">
    <w:abstractNumId w:val="9"/>
  </w:num>
  <w:num w:numId="279" w16cid:durableId="1467116299">
    <w:abstractNumId w:val="7"/>
  </w:num>
  <w:num w:numId="280" w16cid:durableId="1439981384">
    <w:abstractNumId w:val="6"/>
  </w:num>
  <w:num w:numId="281" w16cid:durableId="671223455">
    <w:abstractNumId w:val="5"/>
  </w:num>
  <w:num w:numId="282" w16cid:durableId="983200888">
    <w:abstractNumId w:val="4"/>
  </w:num>
  <w:num w:numId="283" w16cid:durableId="1648709538">
    <w:abstractNumId w:val="8"/>
  </w:num>
  <w:num w:numId="284" w16cid:durableId="1679501319">
    <w:abstractNumId w:val="3"/>
  </w:num>
  <w:num w:numId="285" w16cid:durableId="888035323">
    <w:abstractNumId w:val="2"/>
  </w:num>
  <w:num w:numId="286" w16cid:durableId="761728712">
    <w:abstractNumId w:val="1"/>
  </w:num>
  <w:num w:numId="287" w16cid:durableId="687875105">
    <w:abstractNumId w:val="0"/>
  </w:num>
  <w:num w:numId="288" w16cid:durableId="594899499">
    <w:abstractNumId w:val="2"/>
  </w:num>
  <w:num w:numId="289" w16cid:durableId="432555215">
    <w:abstractNumId w:val="1"/>
  </w:num>
  <w:num w:numId="290" w16cid:durableId="470248672">
    <w:abstractNumId w:val="0"/>
  </w:num>
  <w:num w:numId="291" w16cid:durableId="420757077">
    <w:abstractNumId w:val="8"/>
  </w:num>
  <w:num w:numId="292" w16cid:durableId="285935981">
    <w:abstractNumId w:val="3"/>
  </w:num>
  <w:num w:numId="293" w16cid:durableId="1061057514">
    <w:abstractNumId w:val="6"/>
  </w:num>
  <w:num w:numId="294" w16cid:durableId="330061388">
    <w:abstractNumId w:val="5"/>
  </w:num>
  <w:num w:numId="295" w16cid:durableId="1803769695">
    <w:abstractNumId w:val="4"/>
  </w:num>
  <w:num w:numId="296" w16cid:durableId="912743983">
    <w:abstractNumId w:val="7"/>
  </w:num>
  <w:num w:numId="297" w16cid:durableId="1875190970">
    <w:abstractNumId w:val="9"/>
  </w:num>
  <w:num w:numId="298" w16cid:durableId="877281155">
    <w:abstractNumId w:val="3"/>
  </w:num>
  <w:num w:numId="299" w16cid:durableId="1619414961">
    <w:abstractNumId w:val="9"/>
  </w:num>
  <w:num w:numId="300" w16cid:durableId="652029439">
    <w:abstractNumId w:val="7"/>
  </w:num>
  <w:num w:numId="301" w16cid:durableId="580257326">
    <w:abstractNumId w:val="6"/>
  </w:num>
  <w:num w:numId="302" w16cid:durableId="393937990">
    <w:abstractNumId w:val="5"/>
  </w:num>
  <w:num w:numId="303" w16cid:durableId="2071033148">
    <w:abstractNumId w:val="4"/>
  </w:num>
  <w:num w:numId="304" w16cid:durableId="1454858509">
    <w:abstractNumId w:val="8"/>
  </w:num>
  <w:num w:numId="305" w16cid:durableId="2120752777">
    <w:abstractNumId w:val="2"/>
  </w:num>
  <w:num w:numId="306" w16cid:durableId="1966426802">
    <w:abstractNumId w:val="1"/>
  </w:num>
  <w:num w:numId="307" w16cid:durableId="687215910">
    <w:abstractNumId w:val="0"/>
  </w:num>
  <w:num w:numId="308" w16cid:durableId="171802110">
    <w:abstractNumId w:val="9"/>
  </w:num>
  <w:num w:numId="309" w16cid:durableId="674458618">
    <w:abstractNumId w:val="7"/>
  </w:num>
  <w:num w:numId="310" w16cid:durableId="876624705">
    <w:abstractNumId w:val="6"/>
  </w:num>
  <w:num w:numId="311" w16cid:durableId="1897162239">
    <w:abstractNumId w:val="5"/>
  </w:num>
  <w:num w:numId="312" w16cid:durableId="103886543">
    <w:abstractNumId w:val="4"/>
  </w:num>
  <w:num w:numId="313" w16cid:durableId="594897866">
    <w:abstractNumId w:val="8"/>
  </w:num>
  <w:num w:numId="314" w16cid:durableId="931856586">
    <w:abstractNumId w:val="2"/>
  </w:num>
  <w:num w:numId="315" w16cid:durableId="701243506">
    <w:abstractNumId w:val="1"/>
  </w:num>
  <w:num w:numId="316" w16cid:durableId="955407036">
    <w:abstractNumId w:val="0"/>
  </w:num>
  <w:num w:numId="317" w16cid:durableId="679739648">
    <w:abstractNumId w:val="9"/>
  </w:num>
  <w:num w:numId="318" w16cid:durableId="1436708266">
    <w:abstractNumId w:val="7"/>
  </w:num>
  <w:num w:numId="319" w16cid:durableId="1616061141">
    <w:abstractNumId w:val="6"/>
  </w:num>
  <w:num w:numId="320" w16cid:durableId="1108160558">
    <w:abstractNumId w:val="5"/>
  </w:num>
  <w:num w:numId="321" w16cid:durableId="1256670326">
    <w:abstractNumId w:val="4"/>
  </w:num>
  <w:num w:numId="322" w16cid:durableId="1679966522">
    <w:abstractNumId w:val="8"/>
  </w:num>
  <w:num w:numId="323" w16cid:durableId="2009550747">
    <w:abstractNumId w:val="2"/>
  </w:num>
  <w:num w:numId="324" w16cid:durableId="1438256063">
    <w:abstractNumId w:val="1"/>
  </w:num>
  <w:num w:numId="325" w16cid:durableId="1996373849">
    <w:abstractNumId w:val="0"/>
  </w:num>
  <w:num w:numId="326" w16cid:durableId="1334143132">
    <w:abstractNumId w:val="9"/>
  </w:num>
  <w:num w:numId="327" w16cid:durableId="1448084631">
    <w:abstractNumId w:val="7"/>
  </w:num>
  <w:num w:numId="328" w16cid:durableId="1644581421">
    <w:abstractNumId w:val="6"/>
  </w:num>
  <w:num w:numId="329" w16cid:durableId="942884227">
    <w:abstractNumId w:val="5"/>
  </w:num>
  <w:num w:numId="330" w16cid:durableId="1810661176">
    <w:abstractNumId w:val="4"/>
  </w:num>
  <w:num w:numId="331" w16cid:durableId="1405646257">
    <w:abstractNumId w:val="8"/>
  </w:num>
  <w:num w:numId="332" w16cid:durableId="1303577755">
    <w:abstractNumId w:val="2"/>
  </w:num>
  <w:num w:numId="333" w16cid:durableId="2078892260">
    <w:abstractNumId w:val="1"/>
  </w:num>
  <w:num w:numId="334" w16cid:durableId="1339312370">
    <w:abstractNumId w:val="0"/>
  </w:num>
  <w:num w:numId="335" w16cid:durableId="1610236524">
    <w:abstractNumId w:val="9"/>
  </w:num>
  <w:num w:numId="336" w16cid:durableId="1528130301">
    <w:abstractNumId w:val="7"/>
  </w:num>
  <w:num w:numId="337" w16cid:durableId="914700355">
    <w:abstractNumId w:val="6"/>
  </w:num>
  <w:num w:numId="338" w16cid:durableId="1962179801">
    <w:abstractNumId w:val="5"/>
  </w:num>
  <w:num w:numId="339" w16cid:durableId="1574319273">
    <w:abstractNumId w:val="4"/>
  </w:num>
  <w:num w:numId="340" w16cid:durableId="104153814">
    <w:abstractNumId w:val="8"/>
  </w:num>
  <w:num w:numId="341" w16cid:durableId="1996685824">
    <w:abstractNumId w:val="2"/>
  </w:num>
  <w:num w:numId="342" w16cid:durableId="2128429976">
    <w:abstractNumId w:val="1"/>
  </w:num>
  <w:num w:numId="343" w16cid:durableId="1826820528">
    <w:abstractNumId w:val="0"/>
  </w:num>
  <w:num w:numId="344" w16cid:durableId="1191184822">
    <w:abstractNumId w:val="9"/>
  </w:num>
  <w:num w:numId="345" w16cid:durableId="1039862126">
    <w:abstractNumId w:val="7"/>
  </w:num>
  <w:num w:numId="346" w16cid:durableId="2049717360">
    <w:abstractNumId w:val="6"/>
  </w:num>
  <w:num w:numId="347" w16cid:durableId="616763548">
    <w:abstractNumId w:val="5"/>
  </w:num>
  <w:num w:numId="348" w16cid:durableId="1116287465">
    <w:abstractNumId w:val="4"/>
  </w:num>
  <w:num w:numId="349" w16cid:durableId="46683601">
    <w:abstractNumId w:val="8"/>
  </w:num>
  <w:num w:numId="350" w16cid:durableId="2121365339">
    <w:abstractNumId w:val="2"/>
  </w:num>
  <w:num w:numId="351" w16cid:durableId="2033991420">
    <w:abstractNumId w:val="1"/>
  </w:num>
  <w:num w:numId="352" w16cid:durableId="787553199">
    <w:abstractNumId w:val="0"/>
  </w:num>
  <w:num w:numId="353" w16cid:durableId="1555316817">
    <w:abstractNumId w:val="9"/>
  </w:num>
  <w:num w:numId="354" w16cid:durableId="1468163399">
    <w:abstractNumId w:val="7"/>
  </w:num>
  <w:num w:numId="355" w16cid:durableId="1470899632">
    <w:abstractNumId w:val="6"/>
  </w:num>
  <w:num w:numId="356" w16cid:durableId="766190178">
    <w:abstractNumId w:val="5"/>
  </w:num>
  <w:num w:numId="357" w16cid:durableId="198443873">
    <w:abstractNumId w:val="4"/>
  </w:num>
  <w:num w:numId="358" w16cid:durableId="967901459">
    <w:abstractNumId w:val="8"/>
  </w:num>
  <w:num w:numId="359" w16cid:durableId="555091498">
    <w:abstractNumId w:val="2"/>
  </w:num>
  <w:num w:numId="360" w16cid:durableId="1349671927">
    <w:abstractNumId w:val="1"/>
  </w:num>
  <w:num w:numId="361" w16cid:durableId="280303311">
    <w:abstractNumId w:val="0"/>
  </w:num>
  <w:num w:numId="362" w16cid:durableId="729036482">
    <w:abstractNumId w:val="9"/>
  </w:num>
  <w:num w:numId="363" w16cid:durableId="704788243">
    <w:abstractNumId w:val="7"/>
  </w:num>
  <w:num w:numId="364" w16cid:durableId="1725106299">
    <w:abstractNumId w:val="6"/>
  </w:num>
  <w:num w:numId="365" w16cid:durableId="687176607">
    <w:abstractNumId w:val="5"/>
  </w:num>
  <w:num w:numId="366" w16cid:durableId="1902400260">
    <w:abstractNumId w:val="4"/>
  </w:num>
  <w:num w:numId="367" w16cid:durableId="862204236">
    <w:abstractNumId w:val="8"/>
  </w:num>
  <w:num w:numId="368" w16cid:durableId="2101560848">
    <w:abstractNumId w:val="2"/>
  </w:num>
  <w:num w:numId="369" w16cid:durableId="857356863">
    <w:abstractNumId w:val="1"/>
  </w:num>
  <w:num w:numId="370" w16cid:durableId="477842262">
    <w:abstractNumId w:val="0"/>
  </w:num>
  <w:num w:numId="371" w16cid:durableId="157380136">
    <w:abstractNumId w:val="9"/>
  </w:num>
  <w:num w:numId="372" w16cid:durableId="357783402">
    <w:abstractNumId w:val="7"/>
  </w:num>
  <w:num w:numId="373" w16cid:durableId="1174344273">
    <w:abstractNumId w:val="6"/>
  </w:num>
  <w:num w:numId="374" w16cid:durableId="26956663">
    <w:abstractNumId w:val="5"/>
  </w:num>
  <w:num w:numId="375" w16cid:durableId="2130278973">
    <w:abstractNumId w:val="4"/>
  </w:num>
  <w:num w:numId="376" w16cid:durableId="2028632179">
    <w:abstractNumId w:val="8"/>
  </w:num>
  <w:num w:numId="377" w16cid:durableId="828446958">
    <w:abstractNumId w:val="2"/>
  </w:num>
  <w:num w:numId="378" w16cid:durableId="836069024">
    <w:abstractNumId w:val="1"/>
  </w:num>
  <w:num w:numId="379" w16cid:durableId="1065297033">
    <w:abstractNumId w:val="0"/>
  </w:num>
  <w:num w:numId="380" w16cid:durableId="2048334657">
    <w:abstractNumId w:val="9"/>
  </w:num>
  <w:num w:numId="381" w16cid:durableId="1740588783">
    <w:abstractNumId w:val="7"/>
  </w:num>
  <w:num w:numId="382" w16cid:durableId="513763368">
    <w:abstractNumId w:val="6"/>
  </w:num>
  <w:num w:numId="383" w16cid:durableId="937832298">
    <w:abstractNumId w:val="5"/>
  </w:num>
  <w:num w:numId="384" w16cid:durableId="1496797444">
    <w:abstractNumId w:val="4"/>
  </w:num>
  <w:num w:numId="385" w16cid:durableId="996179896">
    <w:abstractNumId w:val="8"/>
  </w:num>
  <w:num w:numId="386" w16cid:durableId="2076467511">
    <w:abstractNumId w:val="2"/>
  </w:num>
  <w:num w:numId="387" w16cid:durableId="955646812">
    <w:abstractNumId w:val="1"/>
  </w:num>
  <w:num w:numId="388" w16cid:durableId="686561222">
    <w:abstractNumId w:val="0"/>
  </w:num>
  <w:num w:numId="389" w16cid:durableId="2028022154">
    <w:abstractNumId w:val="9"/>
  </w:num>
  <w:num w:numId="390" w16cid:durableId="879249392">
    <w:abstractNumId w:val="7"/>
  </w:num>
  <w:num w:numId="391" w16cid:durableId="830407128">
    <w:abstractNumId w:val="6"/>
  </w:num>
  <w:num w:numId="392" w16cid:durableId="1724674290">
    <w:abstractNumId w:val="5"/>
  </w:num>
  <w:num w:numId="393" w16cid:durableId="895243181">
    <w:abstractNumId w:val="4"/>
  </w:num>
  <w:num w:numId="394" w16cid:durableId="1610159244">
    <w:abstractNumId w:val="8"/>
  </w:num>
  <w:num w:numId="395" w16cid:durableId="703285303">
    <w:abstractNumId w:val="2"/>
  </w:num>
  <w:num w:numId="396" w16cid:durableId="191460462">
    <w:abstractNumId w:val="1"/>
  </w:num>
  <w:num w:numId="397" w16cid:durableId="1897889109">
    <w:abstractNumId w:val="0"/>
  </w:num>
  <w:num w:numId="398" w16cid:durableId="1179351667">
    <w:abstractNumId w:val="9"/>
  </w:num>
  <w:num w:numId="399" w16cid:durableId="140735379">
    <w:abstractNumId w:val="7"/>
  </w:num>
  <w:num w:numId="400" w16cid:durableId="1306622934">
    <w:abstractNumId w:val="6"/>
  </w:num>
  <w:num w:numId="401" w16cid:durableId="1342468324">
    <w:abstractNumId w:val="5"/>
  </w:num>
  <w:num w:numId="402" w16cid:durableId="1581986814">
    <w:abstractNumId w:val="4"/>
  </w:num>
  <w:num w:numId="403" w16cid:durableId="59670026">
    <w:abstractNumId w:val="8"/>
  </w:num>
  <w:num w:numId="404" w16cid:durableId="2021393082">
    <w:abstractNumId w:val="2"/>
  </w:num>
  <w:num w:numId="405" w16cid:durableId="351691546">
    <w:abstractNumId w:val="1"/>
  </w:num>
  <w:num w:numId="406" w16cid:durableId="1997103138">
    <w:abstractNumId w:val="0"/>
  </w:num>
  <w:num w:numId="407" w16cid:durableId="840586776">
    <w:abstractNumId w:val="9"/>
  </w:num>
  <w:num w:numId="408" w16cid:durableId="363678606">
    <w:abstractNumId w:val="7"/>
  </w:num>
  <w:num w:numId="409" w16cid:durableId="317654558">
    <w:abstractNumId w:val="6"/>
  </w:num>
  <w:num w:numId="410" w16cid:durableId="1952200741">
    <w:abstractNumId w:val="5"/>
  </w:num>
  <w:num w:numId="411" w16cid:durableId="1113329667">
    <w:abstractNumId w:val="4"/>
  </w:num>
  <w:num w:numId="412" w16cid:durableId="1037050709">
    <w:abstractNumId w:val="8"/>
  </w:num>
  <w:num w:numId="413" w16cid:durableId="1207333487">
    <w:abstractNumId w:val="2"/>
  </w:num>
  <w:num w:numId="414" w16cid:durableId="1314944929">
    <w:abstractNumId w:val="1"/>
  </w:num>
  <w:num w:numId="415" w16cid:durableId="1302885622">
    <w:abstractNumId w:val="0"/>
  </w:num>
  <w:num w:numId="416" w16cid:durableId="818307633">
    <w:abstractNumId w:val="9"/>
  </w:num>
  <w:num w:numId="417" w16cid:durableId="1328752519">
    <w:abstractNumId w:val="7"/>
  </w:num>
  <w:num w:numId="418" w16cid:durableId="264194406">
    <w:abstractNumId w:val="6"/>
  </w:num>
  <w:num w:numId="419" w16cid:durableId="516895477">
    <w:abstractNumId w:val="5"/>
  </w:num>
  <w:num w:numId="420" w16cid:durableId="1972327215">
    <w:abstractNumId w:val="4"/>
  </w:num>
  <w:num w:numId="421" w16cid:durableId="1805463975">
    <w:abstractNumId w:val="8"/>
  </w:num>
  <w:num w:numId="422" w16cid:durableId="123936044">
    <w:abstractNumId w:val="2"/>
  </w:num>
  <w:num w:numId="423" w16cid:durableId="409430270">
    <w:abstractNumId w:val="1"/>
  </w:num>
  <w:num w:numId="424" w16cid:durableId="364719625">
    <w:abstractNumId w:val="0"/>
  </w:num>
  <w:num w:numId="425" w16cid:durableId="1031109519">
    <w:abstractNumId w:val="2"/>
  </w:num>
  <w:num w:numId="426" w16cid:durableId="800030346">
    <w:abstractNumId w:val="1"/>
  </w:num>
  <w:num w:numId="427" w16cid:durableId="625547496">
    <w:abstractNumId w:val="0"/>
  </w:num>
  <w:num w:numId="428" w16cid:durableId="701830136">
    <w:abstractNumId w:val="9"/>
  </w:num>
  <w:num w:numId="429" w16cid:durableId="2062167791">
    <w:abstractNumId w:val="7"/>
  </w:num>
  <w:num w:numId="430" w16cid:durableId="1135871675">
    <w:abstractNumId w:val="6"/>
  </w:num>
  <w:num w:numId="431" w16cid:durableId="1693872400">
    <w:abstractNumId w:val="5"/>
  </w:num>
  <w:num w:numId="432" w16cid:durableId="463809800">
    <w:abstractNumId w:val="4"/>
  </w:num>
  <w:num w:numId="433" w16cid:durableId="1079521748">
    <w:abstractNumId w:val="8"/>
  </w:num>
  <w:num w:numId="434" w16cid:durableId="1571768044">
    <w:abstractNumId w:val="2"/>
  </w:num>
  <w:num w:numId="435" w16cid:durableId="1818762876">
    <w:abstractNumId w:val="1"/>
  </w:num>
  <w:num w:numId="436" w16cid:durableId="1169711719">
    <w:abstractNumId w:val="0"/>
  </w:num>
  <w:num w:numId="437" w16cid:durableId="1131703333">
    <w:abstractNumId w:val="9"/>
  </w:num>
  <w:num w:numId="438" w16cid:durableId="18631947">
    <w:abstractNumId w:val="7"/>
  </w:num>
  <w:num w:numId="439" w16cid:durableId="1214006551">
    <w:abstractNumId w:val="6"/>
  </w:num>
  <w:num w:numId="440" w16cid:durableId="2050950893">
    <w:abstractNumId w:val="5"/>
  </w:num>
  <w:num w:numId="441" w16cid:durableId="135268084">
    <w:abstractNumId w:val="4"/>
  </w:num>
  <w:num w:numId="442" w16cid:durableId="448596007">
    <w:abstractNumId w:val="8"/>
  </w:num>
  <w:num w:numId="443" w16cid:durableId="716583646">
    <w:abstractNumId w:val="2"/>
  </w:num>
  <w:num w:numId="444" w16cid:durableId="1151482774">
    <w:abstractNumId w:val="1"/>
  </w:num>
  <w:num w:numId="445" w16cid:durableId="104037315">
    <w:abstractNumId w:val="0"/>
  </w:num>
  <w:num w:numId="446" w16cid:durableId="1720785115">
    <w:abstractNumId w:val="9"/>
  </w:num>
  <w:num w:numId="447" w16cid:durableId="688718861">
    <w:abstractNumId w:val="7"/>
  </w:num>
  <w:num w:numId="448" w16cid:durableId="1325280445">
    <w:abstractNumId w:val="6"/>
  </w:num>
  <w:num w:numId="449" w16cid:durableId="1183517607">
    <w:abstractNumId w:val="5"/>
  </w:num>
  <w:num w:numId="450" w16cid:durableId="312950144">
    <w:abstractNumId w:val="4"/>
  </w:num>
  <w:num w:numId="451" w16cid:durableId="1495104343">
    <w:abstractNumId w:val="8"/>
  </w:num>
  <w:num w:numId="452" w16cid:durableId="1246770725">
    <w:abstractNumId w:val="2"/>
  </w:num>
  <w:num w:numId="453" w16cid:durableId="1156260758">
    <w:abstractNumId w:val="1"/>
  </w:num>
  <w:num w:numId="454" w16cid:durableId="399597673">
    <w:abstractNumId w:val="0"/>
  </w:num>
  <w:num w:numId="455" w16cid:durableId="563609817">
    <w:abstractNumId w:val="9"/>
  </w:num>
  <w:num w:numId="456" w16cid:durableId="17512879">
    <w:abstractNumId w:val="7"/>
  </w:num>
  <w:num w:numId="457" w16cid:durableId="380398061">
    <w:abstractNumId w:val="6"/>
  </w:num>
  <w:num w:numId="458" w16cid:durableId="214001897">
    <w:abstractNumId w:val="5"/>
  </w:num>
  <w:num w:numId="459" w16cid:durableId="584342455">
    <w:abstractNumId w:val="4"/>
  </w:num>
  <w:num w:numId="460" w16cid:durableId="638998253">
    <w:abstractNumId w:val="8"/>
  </w:num>
  <w:num w:numId="461" w16cid:durableId="1961839288">
    <w:abstractNumId w:val="2"/>
  </w:num>
  <w:num w:numId="462" w16cid:durableId="520245359">
    <w:abstractNumId w:val="1"/>
  </w:num>
  <w:num w:numId="463" w16cid:durableId="1321930296">
    <w:abstractNumId w:val="0"/>
  </w:num>
  <w:num w:numId="464" w16cid:durableId="744297722">
    <w:abstractNumId w:val="9"/>
  </w:num>
  <w:num w:numId="465" w16cid:durableId="1134375824">
    <w:abstractNumId w:val="7"/>
  </w:num>
  <w:num w:numId="466" w16cid:durableId="1089737562">
    <w:abstractNumId w:val="6"/>
  </w:num>
  <w:num w:numId="467" w16cid:durableId="500125342">
    <w:abstractNumId w:val="5"/>
  </w:num>
  <w:num w:numId="468" w16cid:durableId="1175341229">
    <w:abstractNumId w:val="4"/>
  </w:num>
  <w:num w:numId="469" w16cid:durableId="1274021985">
    <w:abstractNumId w:val="8"/>
  </w:num>
  <w:num w:numId="470" w16cid:durableId="2062899809">
    <w:abstractNumId w:val="2"/>
  </w:num>
  <w:num w:numId="471" w16cid:durableId="350110073">
    <w:abstractNumId w:val="1"/>
  </w:num>
  <w:num w:numId="472" w16cid:durableId="1192188243">
    <w:abstractNumId w:val="0"/>
  </w:num>
  <w:num w:numId="473" w16cid:durableId="810243984">
    <w:abstractNumId w:val="9"/>
  </w:num>
  <w:num w:numId="474" w16cid:durableId="888150289">
    <w:abstractNumId w:val="7"/>
  </w:num>
  <w:num w:numId="475" w16cid:durableId="833767903">
    <w:abstractNumId w:val="6"/>
  </w:num>
  <w:num w:numId="476" w16cid:durableId="1314987008">
    <w:abstractNumId w:val="5"/>
  </w:num>
  <w:num w:numId="477" w16cid:durableId="33314633">
    <w:abstractNumId w:val="4"/>
  </w:num>
  <w:num w:numId="478" w16cid:durableId="351881028">
    <w:abstractNumId w:val="8"/>
  </w:num>
  <w:num w:numId="479" w16cid:durableId="152961417">
    <w:abstractNumId w:val="2"/>
  </w:num>
  <w:num w:numId="480" w16cid:durableId="1380083162">
    <w:abstractNumId w:val="1"/>
  </w:num>
  <w:num w:numId="481" w16cid:durableId="859976877">
    <w:abstractNumId w:val="0"/>
  </w:num>
  <w:num w:numId="482" w16cid:durableId="1190215129">
    <w:abstractNumId w:val="9"/>
  </w:num>
  <w:num w:numId="483" w16cid:durableId="978875111">
    <w:abstractNumId w:val="7"/>
  </w:num>
  <w:num w:numId="484" w16cid:durableId="1338775665">
    <w:abstractNumId w:val="6"/>
  </w:num>
  <w:num w:numId="485" w16cid:durableId="1495561803">
    <w:abstractNumId w:val="5"/>
  </w:num>
  <w:num w:numId="486" w16cid:durableId="1473863227">
    <w:abstractNumId w:val="4"/>
  </w:num>
  <w:num w:numId="487" w16cid:durableId="31853456">
    <w:abstractNumId w:val="8"/>
  </w:num>
  <w:num w:numId="488" w16cid:durableId="1217281160">
    <w:abstractNumId w:val="2"/>
  </w:num>
  <w:num w:numId="489" w16cid:durableId="676080505">
    <w:abstractNumId w:val="1"/>
  </w:num>
  <w:num w:numId="490" w16cid:durableId="795221605">
    <w:abstractNumId w:val="0"/>
  </w:num>
  <w:num w:numId="491" w16cid:durableId="1122577126">
    <w:abstractNumId w:val="9"/>
  </w:num>
  <w:num w:numId="492" w16cid:durableId="755710688">
    <w:abstractNumId w:val="7"/>
  </w:num>
  <w:num w:numId="493" w16cid:durableId="831219482">
    <w:abstractNumId w:val="6"/>
  </w:num>
  <w:num w:numId="494" w16cid:durableId="2026595450">
    <w:abstractNumId w:val="5"/>
  </w:num>
  <w:num w:numId="495" w16cid:durableId="172915776">
    <w:abstractNumId w:val="4"/>
  </w:num>
  <w:num w:numId="496" w16cid:durableId="813914012">
    <w:abstractNumId w:val="8"/>
  </w:num>
  <w:num w:numId="497" w16cid:durableId="667827547">
    <w:abstractNumId w:val="2"/>
  </w:num>
  <w:num w:numId="498" w16cid:durableId="211237998">
    <w:abstractNumId w:val="1"/>
  </w:num>
  <w:num w:numId="499" w16cid:durableId="1769084848">
    <w:abstractNumId w:val="0"/>
  </w:num>
  <w:num w:numId="500" w16cid:durableId="1902405020">
    <w:abstractNumId w:val="9"/>
  </w:num>
  <w:num w:numId="501" w16cid:durableId="134227412">
    <w:abstractNumId w:val="7"/>
  </w:num>
  <w:num w:numId="502" w16cid:durableId="1574462832">
    <w:abstractNumId w:val="6"/>
  </w:num>
  <w:num w:numId="503" w16cid:durableId="1489517059">
    <w:abstractNumId w:val="5"/>
  </w:num>
  <w:num w:numId="504" w16cid:durableId="1500583309">
    <w:abstractNumId w:val="4"/>
  </w:num>
  <w:num w:numId="505" w16cid:durableId="1898130868">
    <w:abstractNumId w:val="8"/>
  </w:num>
  <w:num w:numId="506" w16cid:durableId="567768813">
    <w:abstractNumId w:val="2"/>
  </w:num>
  <w:num w:numId="507" w16cid:durableId="284849406">
    <w:abstractNumId w:val="1"/>
  </w:num>
  <w:num w:numId="508" w16cid:durableId="428887064">
    <w:abstractNumId w:val="0"/>
  </w:num>
  <w:num w:numId="509" w16cid:durableId="1130974266">
    <w:abstractNumId w:val="9"/>
  </w:num>
  <w:num w:numId="510" w16cid:durableId="1119881290">
    <w:abstractNumId w:val="7"/>
  </w:num>
  <w:num w:numId="511" w16cid:durableId="1494301985">
    <w:abstractNumId w:val="6"/>
  </w:num>
  <w:num w:numId="512" w16cid:durableId="2066490867">
    <w:abstractNumId w:val="5"/>
  </w:num>
  <w:num w:numId="513" w16cid:durableId="1013609464">
    <w:abstractNumId w:val="4"/>
  </w:num>
  <w:num w:numId="514" w16cid:durableId="640693934">
    <w:abstractNumId w:val="8"/>
  </w:num>
  <w:num w:numId="515" w16cid:durableId="1385719544">
    <w:abstractNumId w:val="2"/>
  </w:num>
  <w:num w:numId="516" w16cid:durableId="215510201">
    <w:abstractNumId w:val="1"/>
  </w:num>
  <w:num w:numId="517" w16cid:durableId="1785690796">
    <w:abstractNumId w:val="0"/>
  </w:num>
  <w:num w:numId="518" w16cid:durableId="332881648">
    <w:abstractNumId w:val="9"/>
  </w:num>
  <w:num w:numId="519" w16cid:durableId="955479800">
    <w:abstractNumId w:val="7"/>
  </w:num>
  <w:num w:numId="520" w16cid:durableId="282464584">
    <w:abstractNumId w:val="6"/>
  </w:num>
  <w:num w:numId="521" w16cid:durableId="1629698803">
    <w:abstractNumId w:val="5"/>
  </w:num>
  <w:num w:numId="522" w16cid:durableId="1093666502">
    <w:abstractNumId w:val="4"/>
  </w:num>
  <w:num w:numId="523" w16cid:durableId="2015720685">
    <w:abstractNumId w:val="8"/>
  </w:num>
  <w:num w:numId="524" w16cid:durableId="482508599">
    <w:abstractNumId w:val="2"/>
  </w:num>
  <w:num w:numId="525" w16cid:durableId="678778751">
    <w:abstractNumId w:val="1"/>
  </w:num>
  <w:num w:numId="526" w16cid:durableId="249506008">
    <w:abstractNumId w:val="0"/>
  </w:num>
  <w:num w:numId="527" w16cid:durableId="1691636639">
    <w:abstractNumId w:val="9"/>
  </w:num>
  <w:num w:numId="528" w16cid:durableId="1779258461">
    <w:abstractNumId w:val="7"/>
  </w:num>
  <w:num w:numId="529" w16cid:durableId="1262180345">
    <w:abstractNumId w:val="6"/>
  </w:num>
  <w:num w:numId="530" w16cid:durableId="1087920989">
    <w:abstractNumId w:val="5"/>
  </w:num>
  <w:num w:numId="531" w16cid:durableId="1699507932">
    <w:abstractNumId w:val="4"/>
  </w:num>
  <w:num w:numId="532" w16cid:durableId="1762529825">
    <w:abstractNumId w:val="8"/>
  </w:num>
  <w:num w:numId="533" w16cid:durableId="1445151957">
    <w:abstractNumId w:val="2"/>
  </w:num>
  <w:num w:numId="534" w16cid:durableId="428620250">
    <w:abstractNumId w:val="1"/>
  </w:num>
  <w:num w:numId="535" w16cid:durableId="663825101">
    <w:abstractNumId w:val="0"/>
  </w:num>
  <w:num w:numId="536" w16cid:durableId="1732189244">
    <w:abstractNumId w:val="9"/>
  </w:num>
  <w:num w:numId="537" w16cid:durableId="1669748197">
    <w:abstractNumId w:val="7"/>
  </w:num>
  <w:num w:numId="538" w16cid:durableId="803280292">
    <w:abstractNumId w:val="6"/>
  </w:num>
  <w:num w:numId="539" w16cid:durableId="1935743061">
    <w:abstractNumId w:val="5"/>
  </w:num>
  <w:num w:numId="540" w16cid:durableId="1095172921">
    <w:abstractNumId w:val="4"/>
  </w:num>
  <w:num w:numId="541" w16cid:durableId="1133644965">
    <w:abstractNumId w:val="8"/>
  </w:num>
  <w:num w:numId="542" w16cid:durableId="737482100">
    <w:abstractNumId w:val="2"/>
  </w:num>
  <w:num w:numId="543" w16cid:durableId="775179618">
    <w:abstractNumId w:val="1"/>
  </w:num>
  <w:num w:numId="544" w16cid:durableId="1639147296">
    <w:abstractNumId w:val="0"/>
  </w:num>
  <w:num w:numId="545" w16cid:durableId="600525988">
    <w:abstractNumId w:val="9"/>
  </w:num>
  <w:num w:numId="546" w16cid:durableId="177475492">
    <w:abstractNumId w:val="7"/>
  </w:num>
  <w:num w:numId="547" w16cid:durableId="972826512">
    <w:abstractNumId w:val="6"/>
  </w:num>
  <w:num w:numId="548" w16cid:durableId="1028330509">
    <w:abstractNumId w:val="5"/>
  </w:num>
  <w:num w:numId="549" w16cid:durableId="100733656">
    <w:abstractNumId w:val="4"/>
  </w:num>
  <w:num w:numId="550" w16cid:durableId="593897810">
    <w:abstractNumId w:val="8"/>
  </w:num>
  <w:num w:numId="551" w16cid:durableId="382024873">
    <w:abstractNumId w:val="2"/>
  </w:num>
  <w:num w:numId="552" w16cid:durableId="1464351832">
    <w:abstractNumId w:val="1"/>
  </w:num>
  <w:num w:numId="553" w16cid:durableId="570625532">
    <w:abstractNumId w:val="0"/>
  </w:num>
  <w:num w:numId="554" w16cid:durableId="1028603625">
    <w:abstractNumId w:val="9"/>
  </w:num>
  <w:num w:numId="555" w16cid:durableId="2128310367">
    <w:abstractNumId w:val="7"/>
  </w:num>
  <w:num w:numId="556" w16cid:durableId="2064987029">
    <w:abstractNumId w:val="6"/>
  </w:num>
  <w:num w:numId="557" w16cid:durableId="1228497328">
    <w:abstractNumId w:val="5"/>
  </w:num>
  <w:num w:numId="558" w16cid:durableId="1897738379">
    <w:abstractNumId w:val="4"/>
  </w:num>
  <w:num w:numId="559" w16cid:durableId="762799926">
    <w:abstractNumId w:val="8"/>
  </w:num>
  <w:num w:numId="560" w16cid:durableId="162090753">
    <w:abstractNumId w:val="2"/>
  </w:num>
  <w:num w:numId="561" w16cid:durableId="586766601">
    <w:abstractNumId w:val="1"/>
  </w:num>
  <w:num w:numId="562" w16cid:durableId="2021197409">
    <w:abstractNumId w:val="0"/>
  </w:num>
  <w:num w:numId="563" w16cid:durableId="699745726">
    <w:abstractNumId w:val="9"/>
  </w:num>
  <w:num w:numId="564" w16cid:durableId="1556313734">
    <w:abstractNumId w:val="7"/>
  </w:num>
  <w:num w:numId="565" w16cid:durableId="1910535583">
    <w:abstractNumId w:val="6"/>
  </w:num>
  <w:num w:numId="566" w16cid:durableId="1567108115">
    <w:abstractNumId w:val="5"/>
  </w:num>
  <w:num w:numId="567" w16cid:durableId="912348872">
    <w:abstractNumId w:val="4"/>
  </w:num>
  <w:num w:numId="568" w16cid:durableId="1874996610">
    <w:abstractNumId w:val="8"/>
  </w:num>
  <w:num w:numId="569" w16cid:durableId="1910798749">
    <w:abstractNumId w:val="2"/>
  </w:num>
  <w:num w:numId="570" w16cid:durableId="2058044511">
    <w:abstractNumId w:val="1"/>
  </w:num>
  <w:num w:numId="571" w16cid:durableId="247469269">
    <w:abstractNumId w:val="0"/>
  </w:num>
  <w:num w:numId="572" w16cid:durableId="1824810864">
    <w:abstractNumId w:val="9"/>
  </w:num>
  <w:num w:numId="573" w16cid:durableId="677315328">
    <w:abstractNumId w:val="7"/>
  </w:num>
  <w:num w:numId="574" w16cid:durableId="354162169">
    <w:abstractNumId w:val="6"/>
  </w:num>
  <w:num w:numId="575" w16cid:durableId="1666517802">
    <w:abstractNumId w:val="5"/>
  </w:num>
  <w:num w:numId="576" w16cid:durableId="1848400491">
    <w:abstractNumId w:val="4"/>
  </w:num>
  <w:num w:numId="577" w16cid:durableId="564071087">
    <w:abstractNumId w:val="8"/>
  </w:num>
  <w:num w:numId="578" w16cid:durableId="653803747">
    <w:abstractNumId w:val="2"/>
  </w:num>
  <w:num w:numId="579" w16cid:durableId="1250038718">
    <w:abstractNumId w:val="1"/>
  </w:num>
  <w:num w:numId="580" w16cid:durableId="473913899">
    <w:abstractNumId w:val="0"/>
  </w:num>
  <w:num w:numId="581" w16cid:durableId="1602563305">
    <w:abstractNumId w:val="2"/>
  </w:num>
  <w:num w:numId="582" w16cid:durableId="1993295659">
    <w:abstractNumId w:val="1"/>
  </w:num>
  <w:num w:numId="583" w16cid:durableId="67385928">
    <w:abstractNumId w:val="0"/>
  </w:num>
  <w:num w:numId="584" w16cid:durableId="1637486138">
    <w:abstractNumId w:val="9"/>
  </w:num>
  <w:num w:numId="585" w16cid:durableId="237984764">
    <w:abstractNumId w:val="7"/>
  </w:num>
  <w:num w:numId="586" w16cid:durableId="301544568">
    <w:abstractNumId w:val="6"/>
  </w:num>
  <w:num w:numId="587" w16cid:durableId="17901114">
    <w:abstractNumId w:val="5"/>
  </w:num>
  <w:num w:numId="588" w16cid:durableId="622922754">
    <w:abstractNumId w:val="4"/>
  </w:num>
  <w:num w:numId="589" w16cid:durableId="946618518">
    <w:abstractNumId w:val="8"/>
  </w:num>
  <w:num w:numId="590" w16cid:durableId="1342128517">
    <w:abstractNumId w:val="2"/>
  </w:num>
  <w:num w:numId="591" w16cid:durableId="1548756792">
    <w:abstractNumId w:val="1"/>
  </w:num>
  <w:num w:numId="592" w16cid:durableId="492257167">
    <w:abstractNumId w:val="0"/>
  </w:num>
  <w:num w:numId="593" w16cid:durableId="354186682">
    <w:abstractNumId w:val="9"/>
  </w:num>
  <w:num w:numId="594" w16cid:durableId="725838162">
    <w:abstractNumId w:val="7"/>
  </w:num>
  <w:num w:numId="595" w16cid:durableId="532616428">
    <w:abstractNumId w:val="6"/>
  </w:num>
  <w:num w:numId="596" w16cid:durableId="1781408994">
    <w:abstractNumId w:val="5"/>
  </w:num>
  <w:num w:numId="597" w16cid:durableId="1639339926">
    <w:abstractNumId w:val="4"/>
  </w:num>
  <w:num w:numId="598" w16cid:durableId="596015913">
    <w:abstractNumId w:val="8"/>
  </w:num>
  <w:num w:numId="599" w16cid:durableId="411006239">
    <w:abstractNumId w:val="2"/>
  </w:num>
  <w:num w:numId="600" w16cid:durableId="2114201426">
    <w:abstractNumId w:val="1"/>
  </w:num>
  <w:num w:numId="601" w16cid:durableId="332294483">
    <w:abstractNumId w:val="0"/>
  </w:num>
  <w:num w:numId="602" w16cid:durableId="1245531846">
    <w:abstractNumId w:val="9"/>
  </w:num>
  <w:num w:numId="603" w16cid:durableId="1718505743">
    <w:abstractNumId w:val="7"/>
  </w:num>
  <w:num w:numId="604" w16cid:durableId="2138450958">
    <w:abstractNumId w:val="6"/>
  </w:num>
  <w:num w:numId="605" w16cid:durableId="1257639282">
    <w:abstractNumId w:val="5"/>
  </w:num>
  <w:num w:numId="606" w16cid:durableId="1778408011">
    <w:abstractNumId w:val="4"/>
  </w:num>
  <w:num w:numId="607" w16cid:durableId="705060817">
    <w:abstractNumId w:val="8"/>
  </w:num>
  <w:num w:numId="608" w16cid:durableId="1118571917">
    <w:abstractNumId w:val="2"/>
  </w:num>
  <w:num w:numId="609" w16cid:durableId="1119834869">
    <w:abstractNumId w:val="1"/>
  </w:num>
  <w:num w:numId="610" w16cid:durableId="1615745770">
    <w:abstractNumId w:val="0"/>
  </w:num>
  <w:num w:numId="611" w16cid:durableId="150830984">
    <w:abstractNumId w:val="9"/>
  </w:num>
  <w:num w:numId="612" w16cid:durableId="1589852388">
    <w:abstractNumId w:val="7"/>
  </w:num>
  <w:num w:numId="613" w16cid:durableId="822158739">
    <w:abstractNumId w:val="6"/>
  </w:num>
  <w:num w:numId="614" w16cid:durableId="68356216">
    <w:abstractNumId w:val="5"/>
  </w:num>
  <w:num w:numId="615" w16cid:durableId="1480416841">
    <w:abstractNumId w:val="4"/>
  </w:num>
  <w:num w:numId="616" w16cid:durableId="1164051091">
    <w:abstractNumId w:val="8"/>
  </w:num>
  <w:num w:numId="617" w16cid:durableId="1429931309">
    <w:abstractNumId w:val="2"/>
  </w:num>
  <w:num w:numId="618" w16cid:durableId="1454056450">
    <w:abstractNumId w:val="1"/>
  </w:num>
  <w:num w:numId="619" w16cid:durableId="881214930">
    <w:abstractNumId w:val="0"/>
  </w:num>
  <w:num w:numId="620" w16cid:durableId="1842426947">
    <w:abstractNumId w:val="9"/>
  </w:num>
  <w:num w:numId="621" w16cid:durableId="1285307261">
    <w:abstractNumId w:val="7"/>
  </w:num>
  <w:num w:numId="622" w16cid:durableId="529416088">
    <w:abstractNumId w:val="6"/>
  </w:num>
  <w:num w:numId="623" w16cid:durableId="360517904">
    <w:abstractNumId w:val="5"/>
  </w:num>
  <w:num w:numId="624" w16cid:durableId="1585332340">
    <w:abstractNumId w:val="4"/>
  </w:num>
  <w:num w:numId="625" w16cid:durableId="1628312326">
    <w:abstractNumId w:val="8"/>
  </w:num>
  <w:num w:numId="626" w16cid:durableId="1151140502">
    <w:abstractNumId w:val="2"/>
  </w:num>
  <w:num w:numId="627" w16cid:durableId="1153640535">
    <w:abstractNumId w:val="1"/>
  </w:num>
  <w:num w:numId="628" w16cid:durableId="1314215869">
    <w:abstractNumId w:val="0"/>
  </w:num>
  <w:num w:numId="629" w16cid:durableId="252208334">
    <w:abstractNumId w:val="12"/>
  </w:num>
  <w:num w:numId="630" w16cid:durableId="1249001239">
    <w:abstractNumId w:val="9"/>
  </w:num>
  <w:num w:numId="631" w16cid:durableId="966156212">
    <w:abstractNumId w:val="7"/>
  </w:num>
  <w:num w:numId="632" w16cid:durableId="1399132273">
    <w:abstractNumId w:val="6"/>
  </w:num>
  <w:num w:numId="633" w16cid:durableId="1626079264">
    <w:abstractNumId w:val="5"/>
  </w:num>
  <w:num w:numId="634" w16cid:durableId="774445481">
    <w:abstractNumId w:val="4"/>
  </w:num>
  <w:num w:numId="635" w16cid:durableId="105276909">
    <w:abstractNumId w:val="8"/>
  </w:num>
  <w:num w:numId="636" w16cid:durableId="508905962">
    <w:abstractNumId w:val="2"/>
  </w:num>
  <w:num w:numId="637" w16cid:durableId="599997227">
    <w:abstractNumId w:val="1"/>
  </w:num>
  <w:num w:numId="638" w16cid:durableId="89473459">
    <w:abstractNumId w:val="0"/>
  </w:num>
  <w:num w:numId="639" w16cid:durableId="661397464">
    <w:abstractNumId w:val="2"/>
  </w:num>
  <w:num w:numId="640" w16cid:durableId="368261240">
    <w:abstractNumId w:val="1"/>
  </w:num>
  <w:num w:numId="641" w16cid:durableId="1849786032">
    <w:abstractNumId w:val="0"/>
  </w:num>
  <w:num w:numId="642" w16cid:durableId="1880436541">
    <w:abstractNumId w:val="9"/>
  </w:num>
  <w:num w:numId="643" w16cid:durableId="883521714">
    <w:abstractNumId w:val="7"/>
  </w:num>
  <w:num w:numId="644" w16cid:durableId="329412227">
    <w:abstractNumId w:val="6"/>
  </w:num>
  <w:num w:numId="645" w16cid:durableId="2099131051">
    <w:abstractNumId w:val="5"/>
  </w:num>
  <w:num w:numId="646" w16cid:durableId="1559702620">
    <w:abstractNumId w:val="4"/>
  </w:num>
  <w:num w:numId="647" w16cid:durableId="131364943">
    <w:abstractNumId w:val="8"/>
  </w:num>
  <w:num w:numId="648" w16cid:durableId="136531820">
    <w:abstractNumId w:val="2"/>
  </w:num>
  <w:num w:numId="649" w16cid:durableId="1479375681">
    <w:abstractNumId w:val="1"/>
  </w:num>
  <w:num w:numId="650" w16cid:durableId="987319249">
    <w:abstractNumId w:val="0"/>
  </w:num>
  <w:num w:numId="651" w16cid:durableId="181632846">
    <w:abstractNumId w:val="9"/>
  </w:num>
  <w:num w:numId="652" w16cid:durableId="122117088">
    <w:abstractNumId w:val="7"/>
  </w:num>
  <w:num w:numId="653" w16cid:durableId="1065638436">
    <w:abstractNumId w:val="6"/>
  </w:num>
  <w:num w:numId="654" w16cid:durableId="257906155">
    <w:abstractNumId w:val="5"/>
  </w:num>
  <w:num w:numId="655" w16cid:durableId="2035228974">
    <w:abstractNumId w:val="4"/>
  </w:num>
  <w:num w:numId="656" w16cid:durableId="574820468">
    <w:abstractNumId w:val="8"/>
  </w:num>
  <w:num w:numId="657" w16cid:durableId="748188247">
    <w:abstractNumId w:val="2"/>
  </w:num>
  <w:num w:numId="658" w16cid:durableId="364601958">
    <w:abstractNumId w:val="1"/>
  </w:num>
  <w:num w:numId="659" w16cid:durableId="1522628273">
    <w:abstractNumId w:val="0"/>
  </w:num>
  <w:num w:numId="660" w16cid:durableId="668605473">
    <w:abstractNumId w:val="2"/>
  </w:num>
  <w:num w:numId="661" w16cid:durableId="1669946282">
    <w:abstractNumId w:val="1"/>
  </w:num>
  <w:num w:numId="662" w16cid:durableId="1594312638">
    <w:abstractNumId w:val="0"/>
  </w:num>
  <w:num w:numId="663" w16cid:durableId="1280448467">
    <w:abstractNumId w:val="9"/>
  </w:num>
  <w:num w:numId="664" w16cid:durableId="1280992251">
    <w:abstractNumId w:val="7"/>
  </w:num>
  <w:num w:numId="665" w16cid:durableId="613711671">
    <w:abstractNumId w:val="6"/>
  </w:num>
  <w:num w:numId="666" w16cid:durableId="746000656">
    <w:abstractNumId w:val="5"/>
  </w:num>
  <w:num w:numId="667" w16cid:durableId="2044599902">
    <w:abstractNumId w:val="4"/>
  </w:num>
  <w:num w:numId="668" w16cid:durableId="921720656">
    <w:abstractNumId w:val="8"/>
  </w:num>
  <w:num w:numId="669" w16cid:durableId="2126192824">
    <w:abstractNumId w:val="2"/>
  </w:num>
  <w:num w:numId="670" w16cid:durableId="665787107">
    <w:abstractNumId w:val="1"/>
  </w:num>
  <w:num w:numId="671" w16cid:durableId="537861206">
    <w:abstractNumId w:val="0"/>
  </w:num>
  <w:num w:numId="672" w16cid:durableId="442115225">
    <w:abstractNumId w:val="9"/>
  </w:num>
  <w:num w:numId="673" w16cid:durableId="1878856561">
    <w:abstractNumId w:val="7"/>
  </w:num>
  <w:num w:numId="674" w16cid:durableId="1398213101">
    <w:abstractNumId w:val="6"/>
  </w:num>
  <w:num w:numId="675" w16cid:durableId="727803773">
    <w:abstractNumId w:val="5"/>
  </w:num>
  <w:num w:numId="676" w16cid:durableId="1169759612">
    <w:abstractNumId w:val="4"/>
  </w:num>
  <w:num w:numId="677" w16cid:durableId="104081323">
    <w:abstractNumId w:val="8"/>
  </w:num>
  <w:num w:numId="678" w16cid:durableId="1734810502">
    <w:abstractNumId w:val="2"/>
  </w:num>
  <w:num w:numId="679" w16cid:durableId="1664047712">
    <w:abstractNumId w:val="1"/>
  </w:num>
  <w:num w:numId="680" w16cid:durableId="946497462">
    <w:abstractNumId w:val="0"/>
  </w:num>
  <w:num w:numId="681" w16cid:durableId="930167564">
    <w:abstractNumId w:val="2"/>
  </w:num>
  <w:num w:numId="682" w16cid:durableId="1347291457">
    <w:abstractNumId w:val="1"/>
  </w:num>
  <w:num w:numId="683" w16cid:durableId="744644415">
    <w:abstractNumId w:val="0"/>
  </w:num>
  <w:num w:numId="684" w16cid:durableId="962731650">
    <w:abstractNumId w:val="9"/>
  </w:num>
  <w:num w:numId="685" w16cid:durableId="2007980189">
    <w:abstractNumId w:val="7"/>
  </w:num>
  <w:num w:numId="686" w16cid:durableId="1271550724">
    <w:abstractNumId w:val="6"/>
  </w:num>
  <w:num w:numId="687" w16cid:durableId="943027961">
    <w:abstractNumId w:val="5"/>
  </w:num>
  <w:num w:numId="688" w16cid:durableId="1719354008">
    <w:abstractNumId w:val="4"/>
  </w:num>
  <w:num w:numId="689" w16cid:durableId="634912936">
    <w:abstractNumId w:val="8"/>
  </w:num>
  <w:num w:numId="690" w16cid:durableId="459884608">
    <w:abstractNumId w:val="2"/>
  </w:num>
  <w:num w:numId="691" w16cid:durableId="1504009532">
    <w:abstractNumId w:val="1"/>
  </w:num>
  <w:num w:numId="692" w16cid:durableId="1833450497">
    <w:abstractNumId w:val="0"/>
  </w:num>
  <w:num w:numId="693" w16cid:durableId="276957130">
    <w:abstractNumId w:val="9"/>
  </w:num>
  <w:num w:numId="694" w16cid:durableId="943415107">
    <w:abstractNumId w:val="7"/>
  </w:num>
  <w:num w:numId="695" w16cid:durableId="1489444569">
    <w:abstractNumId w:val="6"/>
  </w:num>
  <w:num w:numId="696" w16cid:durableId="456266894">
    <w:abstractNumId w:val="5"/>
  </w:num>
  <w:num w:numId="697" w16cid:durableId="1303385077">
    <w:abstractNumId w:val="4"/>
  </w:num>
  <w:num w:numId="698" w16cid:durableId="1694572637">
    <w:abstractNumId w:val="8"/>
  </w:num>
  <w:num w:numId="699" w16cid:durableId="441151825">
    <w:abstractNumId w:val="2"/>
  </w:num>
  <w:num w:numId="700" w16cid:durableId="173690773">
    <w:abstractNumId w:val="1"/>
  </w:num>
  <w:num w:numId="701" w16cid:durableId="156313035">
    <w:abstractNumId w:val="0"/>
  </w:num>
  <w:num w:numId="702" w16cid:durableId="1560288199">
    <w:abstractNumId w:val="2"/>
  </w:num>
  <w:num w:numId="703" w16cid:durableId="436953361">
    <w:abstractNumId w:val="1"/>
  </w:num>
  <w:num w:numId="704" w16cid:durableId="2075615375">
    <w:abstractNumId w:val="0"/>
  </w:num>
  <w:num w:numId="705" w16cid:durableId="377826432">
    <w:abstractNumId w:val="9"/>
  </w:num>
  <w:num w:numId="706" w16cid:durableId="312754024">
    <w:abstractNumId w:val="7"/>
  </w:num>
  <w:num w:numId="707" w16cid:durableId="806556689">
    <w:abstractNumId w:val="6"/>
  </w:num>
  <w:num w:numId="708" w16cid:durableId="522131478">
    <w:abstractNumId w:val="5"/>
  </w:num>
  <w:num w:numId="709" w16cid:durableId="590744099">
    <w:abstractNumId w:val="4"/>
  </w:num>
  <w:num w:numId="710" w16cid:durableId="1271015286">
    <w:abstractNumId w:val="8"/>
  </w:num>
  <w:num w:numId="711" w16cid:durableId="1620797807">
    <w:abstractNumId w:val="2"/>
  </w:num>
  <w:num w:numId="712" w16cid:durableId="1770152691">
    <w:abstractNumId w:val="1"/>
  </w:num>
  <w:num w:numId="713" w16cid:durableId="298150145">
    <w:abstractNumId w:val="0"/>
  </w:num>
  <w:num w:numId="714" w16cid:durableId="1701856223">
    <w:abstractNumId w:val="9"/>
  </w:num>
  <w:num w:numId="715" w16cid:durableId="891649714">
    <w:abstractNumId w:val="7"/>
  </w:num>
  <w:num w:numId="716" w16cid:durableId="214049337">
    <w:abstractNumId w:val="6"/>
  </w:num>
  <w:num w:numId="717" w16cid:durableId="2040350195">
    <w:abstractNumId w:val="5"/>
  </w:num>
  <w:num w:numId="718" w16cid:durableId="258219889">
    <w:abstractNumId w:val="4"/>
  </w:num>
  <w:num w:numId="719" w16cid:durableId="1741443183">
    <w:abstractNumId w:val="8"/>
  </w:num>
  <w:num w:numId="720" w16cid:durableId="1841113844">
    <w:abstractNumId w:val="2"/>
  </w:num>
  <w:num w:numId="721" w16cid:durableId="671376569">
    <w:abstractNumId w:val="1"/>
  </w:num>
  <w:num w:numId="722" w16cid:durableId="236087561">
    <w:abstractNumId w:val="0"/>
  </w:num>
  <w:num w:numId="723" w16cid:durableId="1574241614">
    <w:abstractNumId w:val="9"/>
  </w:num>
  <w:num w:numId="724" w16cid:durableId="2020693874">
    <w:abstractNumId w:val="7"/>
  </w:num>
  <w:num w:numId="725" w16cid:durableId="1224944439">
    <w:abstractNumId w:val="6"/>
  </w:num>
  <w:num w:numId="726" w16cid:durableId="1878666115">
    <w:abstractNumId w:val="5"/>
  </w:num>
  <w:num w:numId="727" w16cid:durableId="1198422980">
    <w:abstractNumId w:val="4"/>
  </w:num>
  <w:num w:numId="728" w16cid:durableId="1871986841">
    <w:abstractNumId w:val="8"/>
  </w:num>
  <w:num w:numId="729" w16cid:durableId="851844820">
    <w:abstractNumId w:val="2"/>
  </w:num>
  <w:num w:numId="730" w16cid:durableId="319045406">
    <w:abstractNumId w:val="1"/>
  </w:num>
  <w:num w:numId="731" w16cid:durableId="260382011">
    <w:abstractNumId w:val="0"/>
  </w:num>
  <w:num w:numId="732" w16cid:durableId="66727607">
    <w:abstractNumId w:val="9"/>
  </w:num>
  <w:num w:numId="733" w16cid:durableId="51317152">
    <w:abstractNumId w:val="7"/>
  </w:num>
  <w:num w:numId="734" w16cid:durableId="1568803367">
    <w:abstractNumId w:val="6"/>
  </w:num>
  <w:num w:numId="735" w16cid:durableId="507797771">
    <w:abstractNumId w:val="5"/>
  </w:num>
  <w:num w:numId="736" w16cid:durableId="2119983386">
    <w:abstractNumId w:val="4"/>
  </w:num>
  <w:num w:numId="737" w16cid:durableId="1800489685">
    <w:abstractNumId w:val="8"/>
  </w:num>
  <w:num w:numId="738" w16cid:durableId="1745637905">
    <w:abstractNumId w:val="2"/>
  </w:num>
  <w:num w:numId="739" w16cid:durableId="585966588">
    <w:abstractNumId w:val="1"/>
  </w:num>
  <w:num w:numId="740" w16cid:durableId="525796874">
    <w:abstractNumId w:val="0"/>
  </w:num>
  <w:num w:numId="741" w16cid:durableId="84351191">
    <w:abstractNumId w:val="2"/>
  </w:num>
  <w:num w:numId="742" w16cid:durableId="143547685">
    <w:abstractNumId w:val="1"/>
  </w:num>
  <w:num w:numId="743" w16cid:durableId="238291473">
    <w:abstractNumId w:val="0"/>
  </w:num>
  <w:num w:numId="744" w16cid:durableId="860094718">
    <w:abstractNumId w:val="9"/>
  </w:num>
  <w:num w:numId="745" w16cid:durableId="775757612">
    <w:abstractNumId w:val="7"/>
  </w:num>
  <w:num w:numId="746" w16cid:durableId="1044792269">
    <w:abstractNumId w:val="6"/>
  </w:num>
  <w:num w:numId="747" w16cid:durableId="1126774378">
    <w:abstractNumId w:val="5"/>
  </w:num>
  <w:num w:numId="748" w16cid:durableId="1552763104">
    <w:abstractNumId w:val="4"/>
  </w:num>
  <w:num w:numId="749" w16cid:durableId="1203788973">
    <w:abstractNumId w:val="8"/>
  </w:num>
  <w:num w:numId="750" w16cid:durableId="952053085">
    <w:abstractNumId w:val="2"/>
  </w:num>
  <w:num w:numId="751" w16cid:durableId="227691201">
    <w:abstractNumId w:val="1"/>
  </w:num>
  <w:num w:numId="752" w16cid:durableId="515271044">
    <w:abstractNumId w:val="0"/>
  </w:num>
  <w:num w:numId="753" w16cid:durableId="2002003689">
    <w:abstractNumId w:val="9"/>
  </w:num>
  <w:num w:numId="754" w16cid:durableId="1363090240">
    <w:abstractNumId w:val="7"/>
  </w:num>
  <w:num w:numId="755" w16cid:durableId="1558468390">
    <w:abstractNumId w:val="6"/>
  </w:num>
  <w:num w:numId="756" w16cid:durableId="409741746">
    <w:abstractNumId w:val="5"/>
  </w:num>
  <w:num w:numId="757" w16cid:durableId="1552494491">
    <w:abstractNumId w:val="4"/>
  </w:num>
  <w:num w:numId="758" w16cid:durableId="1798791496">
    <w:abstractNumId w:val="8"/>
  </w:num>
  <w:num w:numId="759" w16cid:durableId="1609463436">
    <w:abstractNumId w:val="2"/>
  </w:num>
  <w:num w:numId="760" w16cid:durableId="131560389">
    <w:abstractNumId w:val="1"/>
  </w:num>
  <w:num w:numId="761" w16cid:durableId="1451169417">
    <w:abstractNumId w:val="0"/>
  </w:num>
  <w:num w:numId="762" w16cid:durableId="992951604">
    <w:abstractNumId w:val="9"/>
  </w:num>
  <w:num w:numId="763" w16cid:durableId="403600339">
    <w:abstractNumId w:val="7"/>
  </w:num>
  <w:num w:numId="764" w16cid:durableId="722875681">
    <w:abstractNumId w:val="6"/>
  </w:num>
  <w:num w:numId="765" w16cid:durableId="2077972074">
    <w:abstractNumId w:val="5"/>
  </w:num>
  <w:num w:numId="766" w16cid:durableId="1889951219">
    <w:abstractNumId w:val="4"/>
  </w:num>
  <w:num w:numId="767" w16cid:durableId="1910266094">
    <w:abstractNumId w:val="8"/>
  </w:num>
  <w:num w:numId="768" w16cid:durableId="810945622">
    <w:abstractNumId w:val="2"/>
  </w:num>
  <w:num w:numId="769" w16cid:durableId="799149964">
    <w:abstractNumId w:val="1"/>
  </w:num>
  <w:num w:numId="770" w16cid:durableId="760295379">
    <w:abstractNumId w:val="0"/>
  </w:num>
  <w:num w:numId="771" w16cid:durableId="1724449643">
    <w:abstractNumId w:val="9"/>
  </w:num>
  <w:num w:numId="772" w16cid:durableId="716441333">
    <w:abstractNumId w:val="7"/>
  </w:num>
  <w:num w:numId="773" w16cid:durableId="889342274">
    <w:abstractNumId w:val="6"/>
  </w:num>
  <w:num w:numId="774" w16cid:durableId="1948655908">
    <w:abstractNumId w:val="5"/>
  </w:num>
  <w:num w:numId="775" w16cid:durableId="416441203">
    <w:abstractNumId w:val="4"/>
  </w:num>
  <w:num w:numId="776" w16cid:durableId="102195830">
    <w:abstractNumId w:val="8"/>
  </w:num>
  <w:num w:numId="777" w16cid:durableId="158037750">
    <w:abstractNumId w:val="2"/>
  </w:num>
  <w:num w:numId="778" w16cid:durableId="935288729">
    <w:abstractNumId w:val="1"/>
  </w:num>
  <w:num w:numId="779" w16cid:durableId="1773013161">
    <w:abstractNumId w:val="0"/>
  </w:num>
  <w:num w:numId="780" w16cid:durableId="261300490">
    <w:abstractNumId w:val="9"/>
  </w:num>
  <w:num w:numId="781" w16cid:durableId="30158468">
    <w:abstractNumId w:val="7"/>
  </w:num>
  <w:num w:numId="782" w16cid:durableId="106976244">
    <w:abstractNumId w:val="6"/>
  </w:num>
  <w:num w:numId="783" w16cid:durableId="1940258936">
    <w:abstractNumId w:val="5"/>
  </w:num>
  <w:num w:numId="784" w16cid:durableId="1375276874">
    <w:abstractNumId w:val="4"/>
  </w:num>
  <w:num w:numId="785" w16cid:durableId="2003922408">
    <w:abstractNumId w:val="8"/>
  </w:num>
  <w:num w:numId="786" w16cid:durableId="1861627618">
    <w:abstractNumId w:val="2"/>
  </w:num>
  <w:num w:numId="787" w16cid:durableId="807360594">
    <w:abstractNumId w:val="1"/>
  </w:num>
  <w:num w:numId="788" w16cid:durableId="608586032">
    <w:abstractNumId w:val="0"/>
  </w:num>
  <w:num w:numId="789" w16cid:durableId="664405406">
    <w:abstractNumId w:val="9"/>
  </w:num>
  <w:num w:numId="790" w16cid:durableId="395787612">
    <w:abstractNumId w:val="7"/>
  </w:num>
  <w:num w:numId="791" w16cid:durableId="1527788941">
    <w:abstractNumId w:val="6"/>
  </w:num>
  <w:num w:numId="792" w16cid:durableId="1418357163">
    <w:abstractNumId w:val="5"/>
  </w:num>
  <w:num w:numId="793" w16cid:durableId="2053378068">
    <w:abstractNumId w:val="4"/>
  </w:num>
  <w:num w:numId="794" w16cid:durableId="1753889809">
    <w:abstractNumId w:val="8"/>
  </w:num>
  <w:num w:numId="795" w16cid:durableId="355623648">
    <w:abstractNumId w:val="2"/>
  </w:num>
  <w:num w:numId="796" w16cid:durableId="1035809026">
    <w:abstractNumId w:val="1"/>
  </w:num>
  <w:num w:numId="797" w16cid:durableId="1296791404">
    <w:abstractNumId w:val="0"/>
  </w:num>
  <w:num w:numId="798" w16cid:durableId="1080060459">
    <w:abstractNumId w:val="9"/>
  </w:num>
  <w:num w:numId="799" w16cid:durableId="1481384860">
    <w:abstractNumId w:val="7"/>
  </w:num>
  <w:num w:numId="800" w16cid:durableId="1261832978">
    <w:abstractNumId w:val="6"/>
  </w:num>
  <w:num w:numId="801" w16cid:durableId="1297371121">
    <w:abstractNumId w:val="5"/>
  </w:num>
  <w:num w:numId="802" w16cid:durableId="101340504">
    <w:abstractNumId w:val="4"/>
  </w:num>
  <w:num w:numId="803" w16cid:durableId="1398868391">
    <w:abstractNumId w:val="8"/>
  </w:num>
  <w:num w:numId="804" w16cid:durableId="154998890">
    <w:abstractNumId w:val="2"/>
  </w:num>
  <w:num w:numId="805" w16cid:durableId="1392078125">
    <w:abstractNumId w:val="1"/>
  </w:num>
  <w:num w:numId="806" w16cid:durableId="1582249944">
    <w:abstractNumId w:val="0"/>
  </w:num>
  <w:num w:numId="807" w16cid:durableId="1928538624">
    <w:abstractNumId w:val="2"/>
  </w:num>
  <w:num w:numId="808" w16cid:durableId="423766907">
    <w:abstractNumId w:val="1"/>
  </w:num>
  <w:num w:numId="809" w16cid:durableId="2106489978">
    <w:abstractNumId w:val="0"/>
  </w:num>
  <w:num w:numId="810" w16cid:durableId="577641109">
    <w:abstractNumId w:val="9"/>
  </w:num>
  <w:num w:numId="811" w16cid:durableId="277489332">
    <w:abstractNumId w:val="7"/>
  </w:num>
  <w:num w:numId="812" w16cid:durableId="166016976">
    <w:abstractNumId w:val="6"/>
  </w:num>
  <w:num w:numId="813" w16cid:durableId="1039279410">
    <w:abstractNumId w:val="5"/>
  </w:num>
  <w:num w:numId="814" w16cid:durableId="1651522451">
    <w:abstractNumId w:val="4"/>
  </w:num>
  <w:num w:numId="815" w16cid:durableId="1088696511">
    <w:abstractNumId w:val="8"/>
  </w:num>
  <w:num w:numId="816" w16cid:durableId="1157915501">
    <w:abstractNumId w:val="2"/>
  </w:num>
  <w:num w:numId="817" w16cid:durableId="2011366558">
    <w:abstractNumId w:val="1"/>
  </w:num>
  <w:num w:numId="818" w16cid:durableId="260644373">
    <w:abstractNumId w:val="0"/>
  </w:num>
  <w:num w:numId="819" w16cid:durableId="193615345">
    <w:abstractNumId w:val="9"/>
  </w:num>
  <w:num w:numId="820" w16cid:durableId="1053847787">
    <w:abstractNumId w:val="7"/>
  </w:num>
  <w:num w:numId="821" w16cid:durableId="1521312869">
    <w:abstractNumId w:val="6"/>
  </w:num>
  <w:num w:numId="822" w16cid:durableId="1740788326">
    <w:abstractNumId w:val="5"/>
  </w:num>
  <w:num w:numId="823" w16cid:durableId="1085226401">
    <w:abstractNumId w:val="4"/>
  </w:num>
  <w:num w:numId="824" w16cid:durableId="41178561">
    <w:abstractNumId w:val="8"/>
  </w:num>
  <w:num w:numId="825" w16cid:durableId="1050880529">
    <w:abstractNumId w:val="2"/>
  </w:num>
  <w:num w:numId="826" w16cid:durableId="70734004">
    <w:abstractNumId w:val="1"/>
  </w:num>
  <w:num w:numId="827" w16cid:durableId="966740671">
    <w:abstractNumId w:val="0"/>
  </w:num>
  <w:num w:numId="828" w16cid:durableId="1210071307">
    <w:abstractNumId w:val="9"/>
  </w:num>
  <w:num w:numId="829" w16cid:durableId="1486043128">
    <w:abstractNumId w:val="7"/>
  </w:num>
  <w:num w:numId="830" w16cid:durableId="1479228373">
    <w:abstractNumId w:val="6"/>
  </w:num>
  <w:num w:numId="831" w16cid:durableId="1120342960">
    <w:abstractNumId w:val="5"/>
  </w:num>
  <w:num w:numId="832" w16cid:durableId="432291137">
    <w:abstractNumId w:val="4"/>
  </w:num>
  <w:num w:numId="833" w16cid:durableId="1023828389">
    <w:abstractNumId w:val="8"/>
  </w:num>
  <w:num w:numId="834" w16cid:durableId="816727540">
    <w:abstractNumId w:val="2"/>
  </w:num>
  <w:num w:numId="835" w16cid:durableId="277224882">
    <w:abstractNumId w:val="1"/>
  </w:num>
  <w:num w:numId="836" w16cid:durableId="453254969">
    <w:abstractNumId w:val="0"/>
  </w:num>
  <w:num w:numId="837" w16cid:durableId="1730415434">
    <w:abstractNumId w:val="2"/>
  </w:num>
  <w:num w:numId="838" w16cid:durableId="703020687">
    <w:abstractNumId w:val="1"/>
  </w:num>
  <w:num w:numId="839" w16cid:durableId="889999878">
    <w:abstractNumId w:val="0"/>
  </w:num>
  <w:num w:numId="840" w16cid:durableId="247005913">
    <w:abstractNumId w:val="9"/>
  </w:num>
  <w:num w:numId="841" w16cid:durableId="140854444">
    <w:abstractNumId w:val="7"/>
  </w:num>
  <w:num w:numId="842" w16cid:durableId="1640181306">
    <w:abstractNumId w:val="6"/>
  </w:num>
  <w:num w:numId="843" w16cid:durableId="714817806">
    <w:abstractNumId w:val="5"/>
  </w:num>
  <w:num w:numId="844" w16cid:durableId="76487472">
    <w:abstractNumId w:val="4"/>
  </w:num>
  <w:num w:numId="845" w16cid:durableId="1256548985">
    <w:abstractNumId w:val="8"/>
  </w:num>
  <w:num w:numId="846" w16cid:durableId="206575571">
    <w:abstractNumId w:val="2"/>
  </w:num>
  <w:num w:numId="847" w16cid:durableId="229923793">
    <w:abstractNumId w:val="1"/>
  </w:num>
  <w:num w:numId="848" w16cid:durableId="1747150361">
    <w:abstractNumId w:val="0"/>
  </w:num>
  <w:num w:numId="849" w16cid:durableId="1719357076">
    <w:abstractNumId w:val="9"/>
  </w:num>
  <w:num w:numId="850" w16cid:durableId="254092995">
    <w:abstractNumId w:val="7"/>
  </w:num>
  <w:num w:numId="851" w16cid:durableId="1354651937">
    <w:abstractNumId w:val="6"/>
  </w:num>
  <w:num w:numId="852" w16cid:durableId="355809488">
    <w:abstractNumId w:val="5"/>
  </w:num>
  <w:num w:numId="853" w16cid:durableId="1257129536">
    <w:abstractNumId w:val="4"/>
  </w:num>
  <w:num w:numId="854" w16cid:durableId="1092044948">
    <w:abstractNumId w:val="8"/>
  </w:num>
  <w:num w:numId="855" w16cid:durableId="242182761">
    <w:abstractNumId w:val="2"/>
  </w:num>
  <w:num w:numId="856" w16cid:durableId="1470053135">
    <w:abstractNumId w:val="1"/>
  </w:num>
  <w:num w:numId="857" w16cid:durableId="1780225313">
    <w:abstractNumId w:val="0"/>
  </w:num>
  <w:num w:numId="858" w16cid:durableId="1260673600">
    <w:abstractNumId w:val="9"/>
  </w:num>
  <w:num w:numId="859" w16cid:durableId="1025910223">
    <w:abstractNumId w:val="7"/>
  </w:num>
  <w:num w:numId="860" w16cid:durableId="695279854">
    <w:abstractNumId w:val="6"/>
  </w:num>
  <w:num w:numId="861" w16cid:durableId="1628852103">
    <w:abstractNumId w:val="5"/>
  </w:num>
  <w:num w:numId="862" w16cid:durableId="112988719">
    <w:abstractNumId w:val="4"/>
  </w:num>
  <w:num w:numId="863" w16cid:durableId="589389670">
    <w:abstractNumId w:val="8"/>
  </w:num>
  <w:num w:numId="864" w16cid:durableId="1833059264">
    <w:abstractNumId w:val="2"/>
  </w:num>
  <w:num w:numId="865" w16cid:durableId="2132966868">
    <w:abstractNumId w:val="1"/>
  </w:num>
  <w:num w:numId="866" w16cid:durableId="1761095269">
    <w:abstractNumId w:val="0"/>
  </w:num>
  <w:num w:numId="867" w16cid:durableId="734935712">
    <w:abstractNumId w:val="9"/>
  </w:num>
  <w:num w:numId="868" w16cid:durableId="255987046">
    <w:abstractNumId w:val="7"/>
  </w:num>
  <w:num w:numId="869" w16cid:durableId="2085494106">
    <w:abstractNumId w:val="6"/>
  </w:num>
  <w:num w:numId="870" w16cid:durableId="1254823569">
    <w:abstractNumId w:val="5"/>
  </w:num>
  <w:num w:numId="871" w16cid:durableId="551354580">
    <w:abstractNumId w:val="4"/>
  </w:num>
  <w:num w:numId="872" w16cid:durableId="1324309684">
    <w:abstractNumId w:val="8"/>
  </w:num>
  <w:num w:numId="873" w16cid:durableId="1264413167">
    <w:abstractNumId w:val="2"/>
  </w:num>
  <w:num w:numId="874" w16cid:durableId="308021381">
    <w:abstractNumId w:val="1"/>
  </w:num>
  <w:num w:numId="875" w16cid:durableId="309792833">
    <w:abstractNumId w:val="0"/>
  </w:num>
  <w:num w:numId="876" w16cid:durableId="1187451389">
    <w:abstractNumId w:val="9"/>
  </w:num>
  <w:num w:numId="877" w16cid:durableId="1408726291">
    <w:abstractNumId w:val="7"/>
  </w:num>
  <w:num w:numId="878" w16cid:durableId="1966957421">
    <w:abstractNumId w:val="6"/>
  </w:num>
  <w:num w:numId="879" w16cid:durableId="1338774352">
    <w:abstractNumId w:val="5"/>
  </w:num>
  <w:num w:numId="880" w16cid:durableId="1794133999">
    <w:abstractNumId w:val="4"/>
  </w:num>
  <w:num w:numId="881" w16cid:durableId="1145852733">
    <w:abstractNumId w:val="8"/>
  </w:num>
  <w:num w:numId="882" w16cid:durableId="1126435246">
    <w:abstractNumId w:val="2"/>
  </w:num>
  <w:num w:numId="883" w16cid:durableId="47074862">
    <w:abstractNumId w:val="1"/>
  </w:num>
  <w:num w:numId="884" w16cid:durableId="1210461049">
    <w:abstractNumId w:val="0"/>
  </w:num>
  <w:num w:numId="885" w16cid:durableId="917179187">
    <w:abstractNumId w:val="2"/>
  </w:num>
  <w:num w:numId="886" w16cid:durableId="1991786993">
    <w:abstractNumId w:val="1"/>
  </w:num>
  <w:num w:numId="887" w16cid:durableId="1515923533">
    <w:abstractNumId w:val="0"/>
  </w:num>
  <w:num w:numId="888" w16cid:durableId="1413547586">
    <w:abstractNumId w:val="9"/>
  </w:num>
  <w:num w:numId="889" w16cid:durableId="1711564090">
    <w:abstractNumId w:val="7"/>
  </w:num>
  <w:num w:numId="890" w16cid:durableId="2009677332">
    <w:abstractNumId w:val="6"/>
  </w:num>
  <w:num w:numId="891" w16cid:durableId="1410925435">
    <w:abstractNumId w:val="5"/>
  </w:num>
  <w:num w:numId="892" w16cid:durableId="698700473">
    <w:abstractNumId w:val="4"/>
  </w:num>
  <w:num w:numId="893" w16cid:durableId="1686590992">
    <w:abstractNumId w:val="8"/>
  </w:num>
  <w:num w:numId="894" w16cid:durableId="562329683">
    <w:abstractNumId w:val="2"/>
  </w:num>
  <w:num w:numId="895" w16cid:durableId="1010715893">
    <w:abstractNumId w:val="1"/>
  </w:num>
  <w:num w:numId="896" w16cid:durableId="2080051064">
    <w:abstractNumId w:val="0"/>
  </w:num>
  <w:num w:numId="897" w16cid:durableId="1849562065">
    <w:abstractNumId w:val="9"/>
  </w:num>
  <w:num w:numId="898" w16cid:durableId="207765444">
    <w:abstractNumId w:val="7"/>
  </w:num>
  <w:num w:numId="899" w16cid:durableId="1924140442">
    <w:abstractNumId w:val="6"/>
  </w:num>
  <w:num w:numId="900" w16cid:durableId="1951426698">
    <w:abstractNumId w:val="5"/>
  </w:num>
  <w:num w:numId="901" w16cid:durableId="935673494">
    <w:abstractNumId w:val="4"/>
  </w:num>
  <w:num w:numId="902" w16cid:durableId="1108308931">
    <w:abstractNumId w:val="8"/>
  </w:num>
  <w:num w:numId="903" w16cid:durableId="1613592264">
    <w:abstractNumId w:val="2"/>
  </w:num>
  <w:num w:numId="904" w16cid:durableId="1449816570">
    <w:abstractNumId w:val="1"/>
  </w:num>
  <w:num w:numId="905" w16cid:durableId="660619140">
    <w:abstractNumId w:val="0"/>
  </w:num>
  <w:num w:numId="906" w16cid:durableId="1769622623">
    <w:abstractNumId w:val="2"/>
  </w:num>
  <w:num w:numId="907" w16cid:durableId="632954166">
    <w:abstractNumId w:val="1"/>
  </w:num>
  <w:num w:numId="908" w16cid:durableId="1304193795">
    <w:abstractNumId w:val="0"/>
  </w:num>
  <w:num w:numId="909" w16cid:durableId="1333215457">
    <w:abstractNumId w:val="9"/>
  </w:num>
  <w:num w:numId="910" w16cid:durableId="1960725605">
    <w:abstractNumId w:val="7"/>
  </w:num>
  <w:num w:numId="911" w16cid:durableId="498617212">
    <w:abstractNumId w:val="6"/>
  </w:num>
  <w:num w:numId="912" w16cid:durableId="532422974">
    <w:abstractNumId w:val="5"/>
  </w:num>
  <w:num w:numId="913" w16cid:durableId="633682312">
    <w:abstractNumId w:val="4"/>
  </w:num>
  <w:num w:numId="914" w16cid:durableId="1364286995">
    <w:abstractNumId w:val="8"/>
  </w:num>
  <w:num w:numId="915" w16cid:durableId="1621761065">
    <w:abstractNumId w:val="2"/>
  </w:num>
  <w:num w:numId="916" w16cid:durableId="167135130">
    <w:abstractNumId w:val="1"/>
  </w:num>
  <w:num w:numId="917" w16cid:durableId="1312177976">
    <w:abstractNumId w:val="0"/>
  </w:num>
  <w:num w:numId="918" w16cid:durableId="1993365781">
    <w:abstractNumId w:val="9"/>
  </w:num>
  <w:num w:numId="919" w16cid:durableId="1781334912">
    <w:abstractNumId w:val="7"/>
  </w:num>
  <w:num w:numId="920" w16cid:durableId="379282102">
    <w:abstractNumId w:val="6"/>
  </w:num>
  <w:num w:numId="921" w16cid:durableId="214437349">
    <w:abstractNumId w:val="5"/>
  </w:num>
  <w:num w:numId="922" w16cid:durableId="1067071236">
    <w:abstractNumId w:val="4"/>
  </w:num>
  <w:num w:numId="923" w16cid:durableId="33896376">
    <w:abstractNumId w:val="8"/>
  </w:num>
  <w:num w:numId="924" w16cid:durableId="1311981580">
    <w:abstractNumId w:val="2"/>
  </w:num>
  <w:num w:numId="925" w16cid:durableId="1372918655">
    <w:abstractNumId w:val="1"/>
  </w:num>
  <w:num w:numId="926" w16cid:durableId="518591840">
    <w:abstractNumId w:val="0"/>
  </w:num>
  <w:num w:numId="927" w16cid:durableId="1529099904">
    <w:abstractNumId w:val="9"/>
  </w:num>
  <w:num w:numId="928" w16cid:durableId="1635989932">
    <w:abstractNumId w:val="7"/>
  </w:num>
  <w:num w:numId="929" w16cid:durableId="638874720">
    <w:abstractNumId w:val="6"/>
  </w:num>
  <w:num w:numId="930" w16cid:durableId="1666010635">
    <w:abstractNumId w:val="5"/>
  </w:num>
  <w:num w:numId="931" w16cid:durableId="1996688641">
    <w:abstractNumId w:val="4"/>
  </w:num>
  <w:num w:numId="932" w16cid:durableId="1904565502">
    <w:abstractNumId w:val="8"/>
  </w:num>
  <w:num w:numId="933" w16cid:durableId="1753893630">
    <w:abstractNumId w:val="2"/>
  </w:num>
  <w:num w:numId="934" w16cid:durableId="1544057704">
    <w:abstractNumId w:val="1"/>
  </w:num>
  <w:num w:numId="935" w16cid:durableId="1442191447">
    <w:abstractNumId w:val="0"/>
  </w:num>
  <w:num w:numId="936" w16cid:durableId="1051346762">
    <w:abstractNumId w:val="2"/>
  </w:num>
  <w:num w:numId="937" w16cid:durableId="881525002">
    <w:abstractNumId w:val="1"/>
  </w:num>
  <w:num w:numId="938" w16cid:durableId="944654969">
    <w:abstractNumId w:val="0"/>
  </w:num>
  <w:num w:numId="939" w16cid:durableId="728193394">
    <w:abstractNumId w:val="9"/>
  </w:num>
  <w:num w:numId="940" w16cid:durableId="422149534">
    <w:abstractNumId w:val="7"/>
  </w:num>
  <w:num w:numId="941" w16cid:durableId="938367502">
    <w:abstractNumId w:val="6"/>
  </w:num>
  <w:num w:numId="942" w16cid:durableId="2095129050">
    <w:abstractNumId w:val="5"/>
  </w:num>
  <w:num w:numId="943" w16cid:durableId="1235357776">
    <w:abstractNumId w:val="4"/>
  </w:num>
  <w:num w:numId="944" w16cid:durableId="818114049">
    <w:abstractNumId w:val="8"/>
  </w:num>
  <w:num w:numId="945" w16cid:durableId="1333143646">
    <w:abstractNumId w:val="2"/>
  </w:num>
  <w:num w:numId="946" w16cid:durableId="1069573238">
    <w:abstractNumId w:val="1"/>
  </w:num>
  <w:num w:numId="947" w16cid:durableId="205992900">
    <w:abstractNumId w:val="0"/>
  </w:num>
  <w:num w:numId="948" w16cid:durableId="1298336090">
    <w:abstractNumId w:val="9"/>
  </w:num>
  <w:num w:numId="949" w16cid:durableId="614989943">
    <w:abstractNumId w:val="7"/>
  </w:num>
  <w:num w:numId="950" w16cid:durableId="2039693318">
    <w:abstractNumId w:val="6"/>
  </w:num>
  <w:num w:numId="951" w16cid:durableId="1224363999">
    <w:abstractNumId w:val="5"/>
  </w:num>
  <w:num w:numId="952" w16cid:durableId="229272187">
    <w:abstractNumId w:val="4"/>
  </w:num>
  <w:num w:numId="953" w16cid:durableId="1814324796">
    <w:abstractNumId w:val="8"/>
  </w:num>
  <w:num w:numId="954" w16cid:durableId="732971934">
    <w:abstractNumId w:val="2"/>
  </w:num>
  <w:num w:numId="955" w16cid:durableId="205528827">
    <w:abstractNumId w:val="1"/>
  </w:num>
  <w:num w:numId="956" w16cid:durableId="1198205149">
    <w:abstractNumId w:val="0"/>
  </w:num>
  <w:num w:numId="957" w16cid:durableId="1195583368">
    <w:abstractNumId w:val="9"/>
  </w:num>
  <w:num w:numId="958" w16cid:durableId="1993409932">
    <w:abstractNumId w:val="7"/>
  </w:num>
  <w:num w:numId="959" w16cid:durableId="243494547">
    <w:abstractNumId w:val="6"/>
  </w:num>
  <w:num w:numId="960" w16cid:durableId="191113213">
    <w:abstractNumId w:val="5"/>
  </w:num>
  <w:num w:numId="961" w16cid:durableId="280067445">
    <w:abstractNumId w:val="4"/>
  </w:num>
  <w:num w:numId="962" w16cid:durableId="1815488867">
    <w:abstractNumId w:val="8"/>
  </w:num>
  <w:num w:numId="963" w16cid:durableId="1505435964">
    <w:abstractNumId w:val="2"/>
  </w:num>
  <w:num w:numId="964" w16cid:durableId="1042945169">
    <w:abstractNumId w:val="1"/>
  </w:num>
  <w:num w:numId="965" w16cid:durableId="754672532">
    <w:abstractNumId w:val="0"/>
  </w:num>
  <w:num w:numId="966" w16cid:durableId="48069447">
    <w:abstractNumId w:val="9"/>
  </w:num>
  <w:num w:numId="967" w16cid:durableId="1330982234">
    <w:abstractNumId w:val="7"/>
  </w:num>
  <w:num w:numId="968" w16cid:durableId="478500647">
    <w:abstractNumId w:val="6"/>
  </w:num>
  <w:num w:numId="969" w16cid:durableId="675153168">
    <w:abstractNumId w:val="5"/>
  </w:num>
  <w:num w:numId="970" w16cid:durableId="1935556467">
    <w:abstractNumId w:val="4"/>
  </w:num>
  <w:num w:numId="971" w16cid:durableId="2067291336">
    <w:abstractNumId w:val="8"/>
  </w:num>
  <w:num w:numId="972" w16cid:durableId="963268933">
    <w:abstractNumId w:val="2"/>
  </w:num>
  <w:num w:numId="973" w16cid:durableId="465976690">
    <w:abstractNumId w:val="1"/>
  </w:num>
  <w:num w:numId="974" w16cid:durableId="174001737">
    <w:abstractNumId w:val="0"/>
  </w:num>
  <w:num w:numId="975" w16cid:durableId="1070690798">
    <w:abstractNumId w:val="9"/>
  </w:num>
  <w:num w:numId="976" w16cid:durableId="101150537">
    <w:abstractNumId w:val="7"/>
  </w:num>
  <w:num w:numId="977" w16cid:durableId="1278834185">
    <w:abstractNumId w:val="6"/>
  </w:num>
  <w:num w:numId="978" w16cid:durableId="1699625487">
    <w:abstractNumId w:val="5"/>
  </w:num>
  <w:num w:numId="979" w16cid:durableId="1214929371">
    <w:abstractNumId w:val="4"/>
  </w:num>
  <w:num w:numId="980" w16cid:durableId="972056857">
    <w:abstractNumId w:val="8"/>
  </w:num>
  <w:num w:numId="981" w16cid:durableId="856887179">
    <w:abstractNumId w:val="2"/>
  </w:num>
  <w:num w:numId="982" w16cid:durableId="884293451">
    <w:abstractNumId w:val="1"/>
  </w:num>
  <w:num w:numId="983" w16cid:durableId="1423139541">
    <w:abstractNumId w:val="0"/>
  </w:num>
  <w:num w:numId="984" w16cid:durableId="819924864">
    <w:abstractNumId w:val="9"/>
  </w:num>
  <w:num w:numId="985" w16cid:durableId="1861777673">
    <w:abstractNumId w:val="7"/>
  </w:num>
  <w:num w:numId="986" w16cid:durableId="1952390790">
    <w:abstractNumId w:val="6"/>
  </w:num>
  <w:num w:numId="987" w16cid:durableId="1736856252">
    <w:abstractNumId w:val="5"/>
  </w:num>
  <w:num w:numId="988" w16cid:durableId="486553916">
    <w:abstractNumId w:val="4"/>
  </w:num>
  <w:num w:numId="989" w16cid:durableId="1649480208">
    <w:abstractNumId w:val="8"/>
  </w:num>
  <w:num w:numId="990" w16cid:durableId="1253199935">
    <w:abstractNumId w:val="2"/>
  </w:num>
  <w:num w:numId="991" w16cid:durableId="215556342">
    <w:abstractNumId w:val="1"/>
  </w:num>
  <w:num w:numId="992" w16cid:durableId="1268931541">
    <w:abstractNumId w:val="0"/>
  </w:num>
  <w:num w:numId="993" w16cid:durableId="1809666736">
    <w:abstractNumId w:val="8"/>
  </w:num>
  <w:num w:numId="994" w16cid:durableId="478884732">
    <w:abstractNumId w:val="2"/>
  </w:num>
  <w:num w:numId="995" w16cid:durableId="1494643407">
    <w:abstractNumId w:val="1"/>
  </w:num>
  <w:num w:numId="996" w16cid:durableId="925455551">
    <w:abstractNumId w:val="0"/>
  </w:num>
  <w:num w:numId="997" w16cid:durableId="1784809781">
    <w:abstractNumId w:val="9"/>
  </w:num>
  <w:num w:numId="998" w16cid:durableId="1392193109">
    <w:abstractNumId w:val="7"/>
  </w:num>
  <w:num w:numId="999" w16cid:durableId="380638010">
    <w:abstractNumId w:val="6"/>
  </w:num>
  <w:num w:numId="1000" w16cid:durableId="929969495">
    <w:abstractNumId w:val="5"/>
  </w:num>
  <w:num w:numId="1001" w16cid:durableId="1693262346">
    <w:abstractNumId w:val="4"/>
  </w:num>
  <w:num w:numId="1002" w16cid:durableId="190340697">
    <w:abstractNumId w:val="8"/>
  </w:num>
  <w:num w:numId="1003" w16cid:durableId="803154417">
    <w:abstractNumId w:val="2"/>
  </w:num>
  <w:num w:numId="1004" w16cid:durableId="2034383007">
    <w:abstractNumId w:val="1"/>
  </w:num>
  <w:num w:numId="1005" w16cid:durableId="1602444518">
    <w:abstractNumId w:val="0"/>
  </w:num>
  <w:num w:numId="1006" w16cid:durableId="1099637770">
    <w:abstractNumId w:val="8"/>
  </w:num>
  <w:num w:numId="1007" w16cid:durableId="138427383">
    <w:abstractNumId w:val="2"/>
  </w:num>
  <w:num w:numId="1008" w16cid:durableId="1385328178">
    <w:abstractNumId w:val="1"/>
  </w:num>
  <w:num w:numId="1009" w16cid:durableId="1219122693">
    <w:abstractNumId w:val="0"/>
  </w:num>
  <w:num w:numId="1010" w16cid:durableId="710690362">
    <w:abstractNumId w:val="9"/>
  </w:num>
  <w:num w:numId="1011" w16cid:durableId="145820850">
    <w:abstractNumId w:val="7"/>
  </w:num>
  <w:num w:numId="1012" w16cid:durableId="124740935">
    <w:abstractNumId w:val="6"/>
  </w:num>
  <w:num w:numId="1013" w16cid:durableId="770852821">
    <w:abstractNumId w:val="5"/>
  </w:num>
  <w:num w:numId="1014" w16cid:durableId="688871959">
    <w:abstractNumId w:val="4"/>
  </w:num>
  <w:num w:numId="1015" w16cid:durableId="1965647486">
    <w:abstractNumId w:val="8"/>
  </w:num>
  <w:num w:numId="1016" w16cid:durableId="1560827163">
    <w:abstractNumId w:val="2"/>
  </w:num>
  <w:num w:numId="1017" w16cid:durableId="1169952735">
    <w:abstractNumId w:val="1"/>
  </w:num>
  <w:num w:numId="1018" w16cid:durableId="242876453">
    <w:abstractNumId w:val="0"/>
  </w:num>
  <w:num w:numId="1019" w16cid:durableId="897664649">
    <w:abstractNumId w:val="9"/>
  </w:num>
  <w:num w:numId="1020" w16cid:durableId="968173270">
    <w:abstractNumId w:val="7"/>
  </w:num>
  <w:num w:numId="1021" w16cid:durableId="734665024">
    <w:abstractNumId w:val="6"/>
  </w:num>
  <w:num w:numId="1022" w16cid:durableId="1420366363">
    <w:abstractNumId w:val="5"/>
  </w:num>
  <w:num w:numId="1023" w16cid:durableId="1532496064">
    <w:abstractNumId w:val="4"/>
  </w:num>
  <w:num w:numId="1024" w16cid:durableId="1579166570">
    <w:abstractNumId w:val="8"/>
  </w:num>
  <w:num w:numId="1025" w16cid:durableId="975334271">
    <w:abstractNumId w:val="2"/>
  </w:num>
  <w:num w:numId="1026" w16cid:durableId="1270504382">
    <w:abstractNumId w:val="1"/>
  </w:num>
  <w:num w:numId="1027" w16cid:durableId="575557972">
    <w:abstractNumId w:val="0"/>
  </w:num>
  <w:num w:numId="1028" w16cid:durableId="1786194496">
    <w:abstractNumId w:val="9"/>
  </w:num>
  <w:num w:numId="1029" w16cid:durableId="459611389">
    <w:abstractNumId w:val="7"/>
  </w:num>
  <w:num w:numId="1030" w16cid:durableId="400325530">
    <w:abstractNumId w:val="6"/>
  </w:num>
  <w:num w:numId="1031" w16cid:durableId="435752642">
    <w:abstractNumId w:val="5"/>
  </w:num>
  <w:num w:numId="1032" w16cid:durableId="1654328994">
    <w:abstractNumId w:val="4"/>
  </w:num>
  <w:num w:numId="1033" w16cid:durableId="672879791">
    <w:abstractNumId w:val="8"/>
  </w:num>
  <w:num w:numId="1034" w16cid:durableId="258610295">
    <w:abstractNumId w:val="2"/>
  </w:num>
  <w:num w:numId="1035" w16cid:durableId="1185826086">
    <w:abstractNumId w:val="1"/>
  </w:num>
  <w:num w:numId="1036" w16cid:durableId="665326568">
    <w:abstractNumId w:val="0"/>
  </w:num>
  <w:num w:numId="1037" w16cid:durableId="1147478053">
    <w:abstractNumId w:val="0"/>
  </w:num>
  <w:num w:numId="1038" w16cid:durableId="1798715825">
    <w:abstractNumId w:val="1"/>
  </w:num>
  <w:num w:numId="1039" w16cid:durableId="1549877170">
    <w:abstractNumId w:val="2"/>
  </w:num>
  <w:num w:numId="1040" w16cid:durableId="1320187449">
    <w:abstractNumId w:val="8"/>
  </w:num>
  <w:num w:numId="1041" w16cid:durableId="435563746">
    <w:abstractNumId w:val="9"/>
  </w:num>
  <w:num w:numId="1042" w16cid:durableId="1345401301">
    <w:abstractNumId w:val="7"/>
  </w:num>
  <w:num w:numId="1043" w16cid:durableId="277178675">
    <w:abstractNumId w:val="6"/>
  </w:num>
  <w:num w:numId="1044" w16cid:durableId="645667802">
    <w:abstractNumId w:val="5"/>
  </w:num>
  <w:num w:numId="1045" w16cid:durableId="1130393965">
    <w:abstractNumId w:val="4"/>
  </w:num>
  <w:num w:numId="1046" w16cid:durableId="893275083">
    <w:abstractNumId w:val="8"/>
  </w:num>
  <w:num w:numId="1047" w16cid:durableId="1057509918">
    <w:abstractNumId w:val="2"/>
  </w:num>
  <w:num w:numId="1048" w16cid:durableId="356126649">
    <w:abstractNumId w:val="1"/>
  </w:num>
  <w:num w:numId="1049" w16cid:durableId="1442528658">
    <w:abstractNumId w:val="0"/>
  </w:num>
  <w:num w:numId="1050" w16cid:durableId="1554193631">
    <w:abstractNumId w:val="9"/>
  </w:num>
  <w:num w:numId="1051" w16cid:durableId="340552355">
    <w:abstractNumId w:val="7"/>
  </w:num>
  <w:num w:numId="1052" w16cid:durableId="1057046429">
    <w:abstractNumId w:val="6"/>
  </w:num>
  <w:num w:numId="1053" w16cid:durableId="1301687932">
    <w:abstractNumId w:val="5"/>
  </w:num>
  <w:num w:numId="1054" w16cid:durableId="1528179930">
    <w:abstractNumId w:val="4"/>
  </w:num>
  <w:num w:numId="1055" w16cid:durableId="1527057853">
    <w:abstractNumId w:val="8"/>
  </w:num>
  <w:num w:numId="1056" w16cid:durableId="2029018163">
    <w:abstractNumId w:val="2"/>
  </w:num>
  <w:num w:numId="1057" w16cid:durableId="1817257075">
    <w:abstractNumId w:val="1"/>
  </w:num>
  <w:num w:numId="1058" w16cid:durableId="1162815067">
    <w:abstractNumId w:val="0"/>
  </w:num>
  <w:num w:numId="1059" w16cid:durableId="2033653350">
    <w:abstractNumId w:val="9"/>
  </w:num>
  <w:num w:numId="1060" w16cid:durableId="2004046250">
    <w:abstractNumId w:val="7"/>
  </w:num>
  <w:num w:numId="1061" w16cid:durableId="377779530">
    <w:abstractNumId w:val="6"/>
  </w:num>
  <w:num w:numId="1062" w16cid:durableId="1090468047">
    <w:abstractNumId w:val="5"/>
  </w:num>
  <w:num w:numId="1063" w16cid:durableId="1363365740">
    <w:abstractNumId w:val="4"/>
  </w:num>
  <w:num w:numId="1064" w16cid:durableId="1123304777">
    <w:abstractNumId w:val="8"/>
  </w:num>
  <w:num w:numId="1065" w16cid:durableId="717318362">
    <w:abstractNumId w:val="2"/>
  </w:num>
  <w:num w:numId="1066" w16cid:durableId="174658918">
    <w:abstractNumId w:val="1"/>
  </w:num>
  <w:num w:numId="1067" w16cid:durableId="1859125397">
    <w:abstractNumId w:val="0"/>
  </w:num>
  <w:num w:numId="1068" w16cid:durableId="2017343507">
    <w:abstractNumId w:val="9"/>
  </w:num>
  <w:num w:numId="1069" w16cid:durableId="1400518315">
    <w:abstractNumId w:val="7"/>
  </w:num>
  <w:num w:numId="1070" w16cid:durableId="692878505">
    <w:abstractNumId w:val="6"/>
  </w:num>
  <w:num w:numId="1071" w16cid:durableId="616451605">
    <w:abstractNumId w:val="5"/>
  </w:num>
  <w:num w:numId="1072" w16cid:durableId="583995138">
    <w:abstractNumId w:val="4"/>
  </w:num>
  <w:num w:numId="1073" w16cid:durableId="1630940836">
    <w:abstractNumId w:val="8"/>
  </w:num>
  <w:num w:numId="1074" w16cid:durableId="1940018885">
    <w:abstractNumId w:val="2"/>
  </w:num>
  <w:num w:numId="1075" w16cid:durableId="158665489">
    <w:abstractNumId w:val="1"/>
  </w:num>
  <w:num w:numId="1076" w16cid:durableId="1337926375">
    <w:abstractNumId w:val="0"/>
  </w:num>
  <w:num w:numId="1077" w16cid:durableId="1181121730">
    <w:abstractNumId w:val="9"/>
  </w:num>
  <w:num w:numId="1078" w16cid:durableId="1237473286">
    <w:abstractNumId w:val="7"/>
  </w:num>
  <w:num w:numId="1079" w16cid:durableId="757557274">
    <w:abstractNumId w:val="6"/>
  </w:num>
  <w:num w:numId="1080" w16cid:durableId="1083530735">
    <w:abstractNumId w:val="5"/>
  </w:num>
  <w:num w:numId="1081" w16cid:durableId="1223297451">
    <w:abstractNumId w:val="4"/>
  </w:num>
  <w:num w:numId="1082" w16cid:durableId="1283616590">
    <w:abstractNumId w:val="8"/>
  </w:num>
  <w:num w:numId="1083" w16cid:durableId="890389488">
    <w:abstractNumId w:val="2"/>
  </w:num>
  <w:num w:numId="1084" w16cid:durableId="4522828">
    <w:abstractNumId w:val="1"/>
  </w:num>
  <w:num w:numId="1085" w16cid:durableId="561019936">
    <w:abstractNumId w:val="0"/>
  </w:num>
  <w:num w:numId="1086" w16cid:durableId="791826112">
    <w:abstractNumId w:val="9"/>
  </w:num>
  <w:num w:numId="1087" w16cid:durableId="1808014361">
    <w:abstractNumId w:val="7"/>
  </w:num>
  <w:num w:numId="1088" w16cid:durableId="744451765">
    <w:abstractNumId w:val="6"/>
  </w:num>
  <w:num w:numId="1089" w16cid:durableId="641621473">
    <w:abstractNumId w:val="5"/>
  </w:num>
  <w:num w:numId="1090" w16cid:durableId="1988240785">
    <w:abstractNumId w:val="4"/>
  </w:num>
  <w:num w:numId="1091" w16cid:durableId="1879509677">
    <w:abstractNumId w:val="8"/>
  </w:num>
  <w:num w:numId="1092" w16cid:durableId="564343200">
    <w:abstractNumId w:val="2"/>
  </w:num>
  <w:num w:numId="1093" w16cid:durableId="1133643836">
    <w:abstractNumId w:val="1"/>
  </w:num>
  <w:num w:numId="1094" w16cid:durableId="545022079">
    <w:abstractNumId w:val="0"/>
  </w:num>
  <w:num w:numId="1095" w16cid:durableId="271324408">
    <w:abstractNumId w:val="9"/>
  </w:num>
  <w:num w:numId="1096" w16cid:durableId="444427881">
    <w:abstractNumId w:val="7"/>
  </w:num>
  <w:num w:numId="1097" w16cid:durableId="103886384">
    <w:abstractNumId w:val="6"/>
  </w:num>
  <w:num w:numId="1098" w16cid:durableId="675767408">
    <w:abstractNumId w:val="5"/>
  </w:num>
  <w:num w:numId="1099" w16cid:durableId="805780891">
    <w:abstractNumId w:val="4"/>
  </w:num>
  <w:num w:numId="1100" w16cid:durableId="594750627">
    <w:abstractNumId w:val="8"/>
  </w:num>
  <w:num w:numId="1101" w16cid:durableId="2016763156">
    <w:abstractNumId w:val="2"/>
  </w:num>
  <w:num w:numId="1102" w16cid:durableId="1848713048">
    <w:abstractNumId w:val="1"/>
  </w:num>
  <w:num w:numId="1103" w16cid:durableId="843127326">
    <w:abstractNumId w:val="0"/>
  </w:num>
  <w:num w:numId="1104" w16cid:durableId="319239040">
    <w:abstractNumId w:val="9"/>
  </w:num>
  <w:num w:numId="1105" w16cid:durableId="219832138">
    <w:abstractNumId w:val="7"/>
  </w:num>
  <w:num w:numId="1106" w16cid:durableId="1168446087">
    <w:abstractNumId w:val="6"/>
  </w:num>
  <w:num w:numId="1107" w16cid:durableId="645934322">
    <w:abstractNumId w:val="5"/>
  </w:num>
  <w:num w:numId="1108" w16cid:durableId="627202089">
    <w:abstractNumId w:val="4"/>
  </w:num>
  <w:num w:numId="1109" w16cid:durableId="339620849">
    <w:abstractNumId w:val="8"/>
  </w:num>
  <w:num w:numId="1110" w16cid:durableId="227300572">
    <w:abstractNumId w:val="2"/>
  </w:num>
  <w:num w:numId="1111" w16cid:durableId="916213525">
    <w:abstractNumId w:val="1"/>
  </w:num>
  <w:num w:numId="1112" w16cid:durableId="835729929">
    <w:abstractNumId w:val="0"/>
  </w:num>
  <w:num w:numId="1113" w16cid:durableId="603457983">
    <w:abstractNumId w:val="0"/>
  </w:num>
  <w:num w:numId="1114" w16cid:durableId="1451169164">
    <w:abstractNumId w:val="2"/>
  </w:num>
  <w:num w:numId="1115" w16cid:durableId="1552108148">
    <w:abstractNumId w:val="1"/>
  </w:num>
  <w:num w:numId="1116" w16cid:durableId="1188643016">
    <w:abstractNumId w:val="8"/>
  </w:num>
  <w:num w:numId="1117" w16cid:durableId="134614813">
    <w:abstractNumId w:val="4"/>
  </w:num>
  <w:num w:numId="1118" w16cid:durableId="1076897460">
    <w:abstractNumId w:val="5"/>
  </w:num>
  <w:num w:numId="1119" w16cid:durableId="1258253539">
    <w:abstractNumId w:val="7"/>
  </w:num>
  <w:num w:numId="1120" w16cid:durableId="228544477">
    <w:abstractNumId w:val="6"/>
  </w:num>
  <w:num w:numId="1121" w16cid:durableId="1358581733">
    <w:abstractNumId w:val="9"/>
  </w:num>
  <w:num w:numId="1122" w16cid:durableId="1271159517">
    <w:abstractNumId w:val="9"/>
  </w:num>
  <w:num w:numId="1123" w16cid:durableId="2037268648">
    <w:abstractNumId w:val="7"/>
  </w:num>
  <w:num w:numId="1124" w16cid:durableId="1975135656">
    <w:abstractNumId w:val="6"/>
  </w:num>
  <w:num w:numId="1125" w16cid:durableId="422340969">
    <w:abstractNumId w:val="5"/>
  </w:num>
  <w:num w:numId="1126" w16cid:durableId="1874076517">
    <w:abstractNumId w:val="4"/>
  </w:num>
  <w:num w:numId="1127" w16cid:durableId="1872379221">
    <w:abstractNumId w:val="8"/>
  </w:num>
  <w:num w:numId="1128" w16cid:durableId="767191248">
    <w:abstractNumId w:val="2"/>
  </w:num>
  <w:num w:numId="1129" w16cid:durableId="898442881">
    <w:abstractNumId w:val="1"/>
  </w:num>
  <w:num w:numId="1130" w16cid:durableId="1538470400">
    <w:abstractNumId w:val="0"/>
  </w:num>
  <w:num w:numId="1131" w16cid:durableId="1098720219">
    <w:abstractNumId w:val="9"/>
  </w:num>
  <w:num w:numId="1132" w16cid:durableId="217665295">
    <w:abstractNumId w:val="7"/>
  </w:num>
  <w:num w:numId="1133" w16cid:durableId="63450459">
    <w:abstractNumId w:val="6"/>
  </w:num>
  <w:num w:numId="1134" w16cid:durableId="709846688">
    <w:abstractNumId w:val="5"/>
  </w:num>
  <w:num w:numId="1135" w16cid:durableId="1439181134">
    <w:abstractNumId w:val="4"/>
  </w:num>
  <w:num w:numId="1136" w16cid:durableId="1151630464">
    <w:abstractNumId w:val="8"/>
  </w:num>
  <w:num w:numId="1137" w16cid:durableId="274948488">
    <w:abstractNumId w:val="2"/>
  </w:num>
  <w:num w:numId="1138" w16cid:durableId="1416785620">
    <w:abstractNumId w:val="1"/>
  </w:num>
  <w:num w:numId="1139" w16cid:durableId="272518924">
    <w:abstractNumId w:val="0"/>
  </w:num>
  <w:num w:numId="1140" w16cid:durableId="1797723734">
    <w:abstractNumId w:val="9"/>
  </w:num>
  <w:num w:numId="1141" w16cid:durableId="1757287983">
    <w:abstractNumId w:val="7"/>
  </w:num>
  <w:num w:numId="1142" w16cid:durableId="1508251501">
    <w:abstractNumId w:val="6"/>
  </w:num>
  <w:num w:numId="1143" w16cid:durableId="1867478681">
    <w:abstractNumId w:val="5"/>
  </w:num>
  <w:num w:numId="1144" w16cid:durableId="1437604860">
    <w:abstractNumId w:val="4"/>
  </w:num>
  <w:num w:numId="1145" w16cid:durableId="718289475">
    <w:abstractNumId w:val="8"/>
  </w:num>
  <w:num w:numId="1146" w16cid:durableId="741827457">
    <w:abstractNumId w:val="2"/>
  </w:num>
  <w:num w:numId="1147" w16cid:durableId="1758019084">
    <w:abstractNumId w:val="1"/>
  </w:num>
  <w:num w:numId="1148" w16cid:durableId="801994516">
    <w:abstractNumId w:val="0"/>
  </w:num>
  <w:num w:numId="1149" w16cid:durableId="1929120682">
    <w:abstractNumId w:val="9"/>
  </w:num>
  <w:num w:numId="1150" w16cid:durableId="818349599">
    <w:abstractNumId w:val="7"/>
  </w:num>
  <w:num w:numId="1151" w16cid:durableId="1649433672">
    <w:abstractNumId w:val="6"/>
  </w:num>
  <w:num w:numId="1152" w16cid:durableId="488865521">
    <w:abstractNumId w:val="5"/>
  </w:num>
  <w:num w:numId="1153" w16cid:durableId="2079471566">
    <w:abstractNumId w:val="4"/>
  </w:num>
  <w:num w:numId="1154" w16cid:durableId="1628661528">
    <w:abstractNumId w:val="8"/>
  </w:num>
  <w:num w:numId="1155" w16cid:durableId="1512452169">
    <w:abstractNumId w:val="2"/>
  </w:num>
  <w:num w:numId="1156" w16cid:durableId="1137144807">
    <w:abstractNumId w:val="1"/>
  </w:num>
  <w:num w:numId="1157" w16cid:durableId="1087726749">
    <w:abstractNumId w:val="0"/>
  </w:num>
  <w:num w:numId="1158" w16cid:durableId="1431781866">
    <w:abstractNumId w:val="9"/>
  </w:num>
  <w:num w:numId="1159" w16cid:durableId="1277180280">
    <w:abstractNumId w:val="7"/>
  </w:num>
  <w:num w:numId="1160" w16cid:durableId="423231664">
    <w:abstractNumId w:val="6"/>
  </w:num>
  <w:num w:numId="1161" w16cid:durableId="366761568">
    <w:abstractNumId w:val="5"/>
  </w:num>
  <w:num w:numId="1162" w16cid:durableId="2088456638">
    <w:abstractNumId w:val="4"/>
  </w:num>
  <w:num w:numId="1163" w16cid:durableId="1447311009">
    <w:abstractNumId w:val="8"/>
  </w:num>
  <w:num w:numId="1164" w16cid:durableId="224148388">
    <w:abstractNumId w:val="2"/>
  </w:num>
  <w:num w:numId="1165" w16cid:durableId="1464276696">
    <w:abstractNumId w:val="1"/>
  </w:num>
  <w:num w:numId="1166" w16cid:durableId="145324542">
    <w:abstractNumId w:val="0"/>
  </w:num>
  <w:num w:numId="1167" w16cid:durableId="982857123">
    <w:abstractNumId w:val="9"/>
  </w:num>
  <w:num w:numId="1168" w16cid:durableId="751925086">
    <w:abstractNumId w:val="7"/>
  </w:num>
  <w:num w:numId="1169" w16cid:durableId="581257565">
    <w:abstractNumId w:val="6"/>
  </w:num>
  <w:num w:numId="1170" w16cid:durableId="98110373">
    <w:abstractNumId w:val="5"/>
  </w:num>
  <w:num w:numId="1171" w16cid:durableId="265238017">
    <w:abstractNumId w:val="4"/>
  </w:num>
  <w:num w:numId="1172" w16cid:durableId="1036001643">
    <w:abstractNumId w:val="8"/>
  </w:num>
  <w:num w:numId="1173" w16cid:durableId="1292788566">
    <w:abstractNumId w:val="2"/>
  </w:num>
  <w:num w:numId="1174" w16cid:durableId="317197121">
    <w:abstractNumId w:val="1"/>
  </w:num>
  <w:num w:numId="1175" w16cid:durableId="848330553">
    <w:abstractNumId w:val="0"/>
  </w:num>
  <w:num w:numId="1176" w16cid:durableId="1776515264">
    <w:abstractNumId w:val="9"/>
  </w:num>
  <w:num w:numId="1177" w16cid:durableId="1206524508">
    <w:abstractNumId w:val="7"/>
  </w:num>
  <w:num w:numId="1178" w16cid:durableId="1357272622">
    <w:abstractNumId w:val="6"/>
  </w:num>
  <w:num w:numId="1179" w16cid:durableId="422846662">
    <w:abstractNumId w:val="5"/>
  </w:num>
  <w:num w:numId="1180" w16cid:durableId="1089810988">
    <w:abstractNumId w:val="4"/>
  </w:num>
  <w:num w:numId="1181" w16cid:durableId="598567722">
    <w:abstractNumId w:val="8"/>
  </w:num>
  <w:num w:numId="1182" w16cid:durableId="983773236">
    <w:abstractNumId w:val="2"/>
  </w:num>
  <w:num w:numId="1183" w16cid:durableId="648100662">
    <w:abstractNumId w:val="1"/>
  </w:num>
  <w:num w:numId="1184" w16cid:durableId="1358580936">
    <w:abstractNumId w:val="0"/>
  </w:num>
  <w:num w:numId="1185" w16cid:durableId="524635013">
    <w:abstractNumId w:val="9"/>
  </w:num>
  <w:num w:numId="1186" w16cid:durableId="1580604063">
    <w:abstractNumId w:val="7"/>
  </w:num>
  <w:num w:numId="1187" w16cid:durableId="40835218">
    <w:abstractNumId w:val="6"/>
  </w:num>
  <w:num w:numId="1188" w16cid:durableId="2101098330">
    <w:abstractNumId w:val="5"/>
  </w:num>
  <w:num w:numId="1189" w16cid:durableId="2045519136">
    <w:abstractNumId w:val="4"/>
  </w:num>
  <w:num w:numId="1190" w16cid:durableId="719018211">
    <w:abstractNumId w:val="8"/>
  </w:num>
  <w:num w:numId="1191" w16cid:durableId="2132824717">
    <w:abstractNumId w:val="2"/>
  </w:num>
  <w:num w:numId="1192" w16cid:durableId="815342630">
    <w:abstractNumId w:val="1"/>
  </w:num>
  <w:num w:numId="1193" w16cid:durableId="701591548">
    <w:abstractNumId w:val="0"/>
  </w:num>
  <w:num w:numId="1194" w16cid:durableId="915362158">
    <w:abstractNumId w:val="9"/>
  </w:num>
  <w:num w:numId="1195" w16cid:durableId="555043975">
    <w:abstractNumId w:val="7"/>
  </w:num>
  <w:num w:numId="1196" w16cid:durableId="1638484705">
    <w:abstractNumId w:val="6"/>
  </w:num>
  <w:num w:numId="1197" w16cid:durableId="1080638657">
    <w:abstractNumId w:val="5"/>
  </w:num>
  <w:num w:numId="1198" w16cid:durableId="450396138">
    <w:abstractNumId w:val="4"/>
  </w:num>
  <w:num w:numId="1199" w16cid:durableId="798039218">
    <w:abstractNumId w:val="8"/>
  </w:num>
  <w:num w:numId="1200" w16cid:durableId="304892474">
    <w:abstractNumId w:val="2"/>
  </w:num>
  <w:num w:numId="1201" w16cid:durableId="226452567">
    <w:abstractNumId w:val="1"/>
  </w:num>
  <w:num w:numId="1202" w16cid:durableId="2088457839">
    <w:abstractNumId w:val="0"/>
  </w:num>
  <w:num w:numId="1203" w16cid:durableId="556666026">
    <w:abstractNumId w:val="9"/>
  </w:num>
  <w:num w:numId="1204" w16cid:durableId="228344561">
    <w:abstractNumId w:val="7"/>
  </w:num>
  <w:num w:numId="1205" w16cid:durableId="114374097">
    <w:abstractNumId w:val="6"/>
  </w:num>
  <w:num w:numId="1206" w16cid:durableId="260915568">
    <w:abstractNumId w:val="5"/>
  </w:num>
  <w:num w:numId="1207" w16cid:durableId="1475759377">
    <w:abstractNumId w:val="4"/>
  </w:num>
  <w:num w:numId="1208" w16cid:durableId="1531869232">
    <w:abstractNumId w:val="8"/>
  </w:num>
  <w:num w:numId="1209" w16cid:durableId="517963401">
    <w:abstractNumId w:val="2"/>
  </w:num>
  <w:num w:numId="1210" w16cid:durableId="2056391710">
    <w:abstractNumId w:val="1"/>
  </w:num>
  <w:num w:numId="1211" w16cid:durableId="47539287">
    <w:abstractNumId w:val="0"/>
  </w:num>
  <w:num w:numId="1212" w16cid:durableId="1671059008">
    <w:abstractNumId w:val="9"/>
  </w:num>
  <w:num w:numId="1213" w16cid:durableId="2115198949">
    <w:abstractNumId w:val="7"/>
  </w:num>
  <w:num w:numId="1214" w16cid:durableId="484512316">
    <w:abstractNumId w:val="6"/>
  </w:num>
  <w:num w:numId="1215" w16cid:durableId="1149397180">
    <w:abstractNumId w:val="5"/>
  </w:num>
  <w:num w:numId="1216" w16cid:durableId="1894923766">
    <w:abstractNumId w:val="4"/>
  </w:num>
  <w:num w:numId="1217" w16cid:durableId="1052272062">
    <w:abstractNumId w:val="8"/>
  </w:num>
  <w:num w:numId="1218" w16cid:durableId="319886656">
    <w:abstractNumId w:val="2"/>
  </w:num>
  <w:num w:numId="1219" w16cid:durableId="1168401714">
    <w:abstractNumId w:val="1"/>
  </w:num>
  <w:num w:numId="1220" w16cid:durableId="1643004350">
    <w:abstractNumId w:val="0"/>
  </w:num>
  <w:num w:numId="1221" w16cid:durableId="1453984697">
    <w:abstractNumId w:val="9"/>
  </w:num>
  <w:num w:numId="1222" w16cid:durableId="1750930835">
    <w:abstractNumId w:val="7"/>
  </w:num>
  <w:num w:numId="1223" w16cid:durableId="470682147">
    <w:abstractNumId w:val="6"/>
  </w:num>
  <w:num w:numId="1224" w16cid:durableId="368536678">
    <w:abstractNumId w:val="5"/>
  </w:num>
  <w:num w:numId="1225" w16cid:durableId="1982616688">
    <w:abstractNumId w:val="4"/>
  </w:num>
  <w:num w:numId="1226" w16cid:durableId="1772821006">
    <w:abstractNumId w:val="8"/>
  </w:num>
  <w:num w:numId="1227" w16cid:durableId="1666662160">
    <w:abstractNumId w:val="2"/>
  </w:num>
  <w:num w:numId="1228" w16cid:durableId="416749972">
    <w:abstractNumId w:val="1"/>
  </w:num>
  <w:num w:numId="1229" w16cid:durableId="1064908881">
    <w:abstractNumId w:val="0"/>
  </w:num>
  <w:num w:numId="1230" w16cid:durableId="962804388">
    <w:abstractNumId w:val="9"/>
  </w:num>
  <w:num w:numId="1231" w16cid:durableId="1901939183">
    <w:abstractNumId w:val="7"/>
  </w:num>
  <w:num w:numId="1232" w16cid:durableId="1748763880">
    <w:abstractNumId w:val="6"/>
  </w:num>
  <w:num w:numId="1233" w16cid:durableId="1175419094">
    <w:abstractNumId w:val="5"/>
  </w:num>
  <w:num w:numId="1234" w16cid:durableId="752899165">
    <w:abstractNumId w:val="4"/>
  </w:num>
  <w:num w:numId="1235" w16cid:durableId="1199660464">
    <w:abstractNumId w:val="8"/>
  </w:num>
  <w:num w:numId="1236" w16cid:durableId="1456411405">
    <w:abstractNumId w:val="2"/>
  </w:num>
  <w:num w:numId="1237" w16cid:durableId="487982501">
    <w:abstractNumId w:val="1"/>
  </w:num>
  <w:num w:numId="1238" w16cid:durableId="1421684914">
    <w:abstractNumId w:val="0"/>
  </w:num>
  <w:num w:numId="1239" w16cid:durableId="308101270">
    <w:abstractNumId w:val="9"/>
  </w:num>
  <w:num w:numId="1240" w16cid:durableId="594634864">
    <w:abstractNumId w:val="7"/>
  </w:num>
  <w:num w:numId="1241" w16cid:durableId="1803958392">
    <w:abstractNumId w:val="6"/>
  </w:num>
  <w:num w:numId="1242" w16cid:durableId="1523518582">
    <w:abstractNumId w:val="5"/>
  </w:num>
  <w:num w:numId="1243" w16cid:durableId="1108084637">
    <w:abstractNumId w:val="4"/>
  </w:num>
  <w:num w:numId="1244" w16cid:durableId="1570068437">
    <w:abstractNumId w:val="8"/>
  </w:num>
  <w:num w:numId="1245" w16cid:durableId="1105685375">
    <w:abstractNumId w:val="2"/>
  </w:num>
  <w:num w:numId="1246" w16cid:durableId="1537236079">
    <w:abstractNumId w:val="1"/>
  </w:num>
  <w:num w:numId="1247" w16cid:durableId="1807121628">
    <w:abstractNumId w:val="0"/>
  </w:num>
  <w:num w:numId="1248" w16cid:durableId="578828885">
    <w:abstractNumId w:val="9"/>
  </w:num>
  <w:num w:numId="1249" w16cid:durableId="227227952">
    <w:abstractNumId w:val="7"/>
  </w:num>
  <w:num w:numId="1250" w16cid:durableId="595330020">
    <w:abstractNumId w:val="6"/>
  </w:num>
  <w:num w:numId="1251" w16cid:durableId="1402681574">
    <w:abstractNumId w:val="5"/>
  </w:num>
  <w:num w:numId="1252" w16cid:durableId="868881112">
    <w:abstractNumId w:val="4"/>
  </w:num>
  <w:num w:numId="1253" w16cid:durableId="120852657">
    <w:abstractNumId w:val="8"/>
  </w:num>
  <w:num w:numId="1254" w16cid:durableId="2032492335">
    <w:abstractNumId w:val="2"/>
  </w:num>
  <w:num w:numId="1255" w16cid:durableId="1420368971">
    <w:abstractNumId w:val="1"/>
  </w:num>
  <w:num w:numId="1256" w16cid:durableId="474765633">
    <w:abstractNumId w:val="0"/>
  </w:num>
  <w:num w:numId="1257" w16cid:durableId="1238051820">
    <w:abstractNumId w:val="9"/>
  </w:num>
  <w:num w:numId="1258" w16cid:durableId="809322408">
    <w:abstractNumId w:val="7"/>
  </w:num>
  <w:num w:numId="1259" w16cid:durableId="865338086">
    <w:abstractNumId w:val="6"/>
  </w:num>
  <w:num w:numId="1260" w16cid:durableId="1701590050">
    <w:abstractNumId w:val="5"/>
  </w:num>
  <w:num w:numId="1261" w16cid:durableId="1152285742">
    <w:abstractNumId w:val="4"/>
  </w:num>
  <w:num w:numId="1262" w16cid:durableId="1376155635">
    <w:abstractNumId w:val="8"/>
  </w:num>
  <w:num w:numId="1263" w16cid:durableId="1894341938">
    <w:abstractNumId w:val="2"/>
  </w:num>
  <w:num w:numId="1264" w16cid:durableId="1575317170">
    <w:abstractNumId w:val="1"/>
  </w:num>
  <w:num w:numId="1265" w16cid:durableId="755250968">
    <w:abstractNumId w:val="0"/>
  </w:num>
  <w:num w:numId="1266" w16cid:durableId="92014287">
    <w:abstractNumId w:val="9"/>
  </w:num>
  <w:num w:numId="1267" w16cid:durableId="2011785696">
    <w:abstractNumId w:val="7"/>
  </w:num>
  <w:num w:numId="1268" w16cid:durableId="684359271">
    <w:abstractNumId w:val="6"/>
  </w:num>
  <w:num w:numId="1269" w16cid:durableId="1894344406">
    <w:abstractNumId w:val="5"/>
  </w:num>
  <w:num w:numId="1270" w16cid:durableId="1812670744">
    <w:abstractNumId w:val="4"/>
  </w:num>
  <w:num w:numId="1271" w16cid:durableId="301690674">
    <w:abstractNumId w:val="8"/>
  </w:num>
  <w:num w:numId="1272" w16cid:durableId="799223133">
    <w:abstractNumId w:val="2"/>
  </w:num>
  <w:num w:numId="1273" w16cid:durableId="298650653">
    <w:abstractNumId w:val="1"/>
  </w:num>
  <w:num w:numId="1274" w16cid:durableId="2040619353">
    <w:abstractNumId w:val="0"/>
  </w:num>
  <w:num w:numId="1275" w16cid:durableId="833686228">
    <w:abstractNumId w:val="9"/>
  </w:num>
  <w:num w:numId="1276" w16cid:durableId="2102215015">
    <w:abstractNumId w:val="7"/>
  </w:num>
  <w:num w:numId="1277" w16cid:durableId="2124954422">
    <w:abstractNumId w:val="6"/>
  </w:num>
  <w:num w:numId="1278" w16cid:durableId="1803692405">
    <w:abstractNumId w:val="5"/>
  </w:num>
  <w:num w:numId="1279" w16cid:durableId="1726366622">
    <w:abstractNumId w:val="4"/>
  </w:num>
  <w:num w:numId="1280" w16cid:durableId="1352873898">
    <w:abstractNumId w:val="8"/>
  </w:num>
  <w:num w:numId="1281" w16cid:durableId="224726357">
    <w:abstractNumId w:val="2"/>
  </w:num>
  <w:num w:numId="1282" w16cid:durableId="257106006">
    <w:abstractNumId w:val="1"/>
  </w:num>
  <w:num w:numId="1283" w16cid:durableId="1134563024">
    <w:abstractNumId w:val="0"/>
  </w:num>
  <w:num w:numId="1284" w16cid:durableId="1941522260">
    <w:abstractNumId w:val="9"/>
  </w:num>
  <w:num w:numId="1285" w16cid:durableId="2095203453">
    <w:abstractNumId w:val="7"/>
  </w:num>
  <w:num w:numId="1286" w16cid:durableId="362942511">
    <w:abstractNumId w:val="6"/>
  </w:num>
  <w:num w:numId="1287" w16cid:durableId="1292785109">
    <w:abstractNumId w:val="5"/>
  </w:num>
  <w:num w:numId="1288" w16cid:durableId="11617873">
    <w:abstractNumId w:val="4"/>
  </w:num>
  <w:num w:numId="1289" w16cid:durableId="1703246841">
    <w:abstractNumId w:val="8"/>
  </w:num>
  <w:num w:numId="1290" w16cid:durableId="1805343065">
    <w:abstractNumId w:val="2"/>
  </w:num>
  <w:num w:numId="1291" w16cid:durableId="1083835765">
    <w:abstractNumId w:val="1"/>
  </w:num>
  <w:num w:numId="1292" w16cid:durableId="1037390039">
    <w:abstractNumId w:val="0"/>
  </w:num>
  <w:num w:numId="1293" w16cid:durableId="609435028">
    <w:abstractNumId w:val="2"/>
  </w:num>
  <w:num w:numId="1294" w16cid:durableId="281232297">
    <w:abstractNumId w:val="1"/>
  </w:num>
  <w:num w:numId="1295" w16cid:durableId="522089051">
    <w:abstractNumId w:val="0"/>
  </w:num>
  <w:num w:numId="1296" w16cid:durableId="1292858325">
    <w:abstractNumId w:val="9"/>
  </w:num>
  <w:num w:numId="1297" w16cid:durableId="2020886465">
    <w:abstractNumId w:val="7"/>
  </w:num>
  <w:num w:numId="1298" w16cid:durableId="900822130">
    <w:abstractNumId w:val="6"/>
  </w:num>
  <w:num w:numId="1299" w16cid:durableId="1151291656">
    <w:abstractNumId w:val="5"/>
  </w:num>
  <w:num w:numId="1300" w16cid:durableId="1898086012">
    <w:abstractNumId w:val="4"/>
  </w:num>
  <w:num w:numId="1301" w16cid:durableId="631591695">
    <w:abstractNumId w:val="8"/>
  </w:num>
  <w:num w:numId="1302" w16cid:durableId="843326329">
    <w:abstractNumId w:val="2"/>
  </w:num>
  <w:num w:numId="1303" w16cid:durableId="1301957513">
    <w:abstractNumId w:val="1"/>
  </w:num>
  <w:num w:numId="1304" w16cid:durableId="579406257">
    <w:abstractNumId w:val="0"/>
  </w:num>
  <w:num w:numId="1305" w16cid:durableId="333536082">
    <w:abstractNumId w:val="9"/>
  </w:num>
  <w:num w:numId="1306" w16cid:durableId="736707052">
    <w:abstractNumId w:val="7"/>
  </w:num>
  <w:num w:numId="1307" w16cid:durableId="1424259541">
    <w:abstractNumId w:val="6"/>
  </w:num>
  <w:num w:numId="1308" w16cid:durableId="824861831">
    <w:abstractNumId w:val="5"/>
  </w:num>
  <w:num w:numId="1309" w16cid:durableId="1425498721">
    <w:abstractNumId w:val="4"/>
  </w:num>
  <w:num w:numId="1310" w16cid:durableId="2113084561">
    <w:abstractNumId w:val="8"/>
  </w:num>
  <w:num w:numId="1311" w16cid:durableId="1264192358">
    <w:abstractNumId w:val="2"/>
  </w:num>
  <w:num w:numId="1312" w16cid:durableId="1396049451">
    <w:abstractNumId w:val="1"/>
  </w:num>
  <w:num w:numId="1313" w16cid:durableId="795411005">
    <w:abstractNumId w:val="0"/>
  </w:num>
  <w:num w:numId="1314" w16cid:durableId="709956522">
    <w:abstractNumId w:val="9"/>
  </w:num>
  <w:num w:numId="1315" w16cid:durableId="1361663638">
    <w:abstractNumId w:val="7"/>
  </w:num>
  <w:num w:numId="1316" w16cid:durableId="759717866">
    <w:abstractNumId w:val="6"/>
  </w:num>
  <w:num w:numId="1317" w16cid:durableId="895704566">
    <w:abstractNumId w:val="5"/>
  </w:num>
  <w:num w:numId="1318" w16cid:durableId="362290873">
    <w:abstractNumId w:val="4"/>
  </w:num>
  <w:num w:numId="1319" w16cid:durableId="1020089220">
    <w:abstractNumId w:val="8"/>
  </w:num>
  <w:num w:numId="1320" w16cid:durableId="518154569">
    <w:abstractNumId w:val="2"/>
  </w:num>
  <w:num w:numId="1321" w16cid:durableId="933325707">
    <w:abstractNumId w:val="1"/>
  </w:num>
  <w:num w:numId="1322" w16cid:durableId="1671954707">
    <w:abstractNumId w:val="0"/>
  </w:num>
  <w:num w:numId="1323" w16cid:durableId="1374690954">
    <w:abstractNumId w:val="9"/>
  </w:num>
  <w:num w:numId="1324" w16cid:durableId="568269371">
    <w:abstractNumId w:val="7"/>
  </w:num>
  <w:num w:numId="1325" w16cid:durableId="1284075335">
    <w:abstractNumId w:val="6"/>
  </w:num>
  <w:num w:numId="1326" w16cid:durableId="596140125">
    <w:abstractNumId w:val="5"/>
  </w:num>
  <w:num w:numId="1327" w16cid:durableId="1113747820">
    <w:abstractNumId w:val="4"/>
  </w:num>
  <w:num w:numId="1328" w16cid:durableId="1774470248">
    <w:abstractNumId w:val="8"/>
  </w:num>
  <w:num w:numId="1329" w16cid:durableId="1576358615">
    <w:abstractNumId w:val="2"/>
  </w:num>
  <w:num w:numId="1330" w16cid:durableId="2113208477">
    <w:abstractNumId w:val="1"/>
  </w:num>
  <w:num w:numId="1331" w16cid:durableId="1387295473">
    <w:abstractNumId w:val="0"/>
  </w:num>
  <w:num w:numId="1332" w16cid:durableId="1638995392">
    <w:abstractNumId w:val="9"/>
  </w:num>
  <w:num w:numId="1333" w16cid:durableId="695278696">
    <w:abstractNumId w:val="7"/>
  </w:num>
  <w:num w:numId="1334" w16cid:durableId="1426419274">
    <w:abstractNumId w:val="6"/>
  </w:num>
  <w:num w:numId="1335" w16cid:durableId="2002931631">
    <w:abstractNumId w:val="5"/>
  </w:num>
  <w:num w:numId="1336" w16cid:durableId="1959800559">
    <w:abstractNumId w:val="4"/>
  </w:num>
  <w:num w:numId="1337" w16cid:durableId="1088043145">
    <w:abstractNumId w:val="8"/>
  </w:num>
  <w:num w:numId="1338" w16cid:durableId="1416052551">
    <w:abstractNumId w:val="2"/>
  </w:num>
  <w:num w:numId="1339" w16cid:durableId="654072986">
    <w:abstractNumId w:val="1"/>
  </w:num>
  <w:num w:numId="1340" w16cid:durableId="2067727715">
    <w:abstractNumId w:val="0"/>
  </w:num>
  <w:num w:numId="1341" w16cid:durableId="279993608">
    <w:abstractNumId w:val="9"/>
  </w:num>
  <w:num w:numId="1342" w16cid:durableId="1938714941">
    <w:abstractNumId w:val="7"/>
  </w:num>
  <w:num w:numId="1343" w16cid:durableId="1956597716">
    <w:abstractNumId w:val="6"/>
  </w:num>
  <w:num w:numId="1344" w16cid:durableId="1591697404">
    <w:abstractNumId w:val="5"/>
  </w:num>
  <w:num w:numId="1345" w16cid:durableId="2122334820">
    <w:abstractNumId w:val="4"/>
  </w:num>
  <w:num w:numId="1346" w16cid:durableId="279067031">
    <w:abstractNumId w:val="8"/>
  </w:num>
  <w:num w:numId="1347" w16cid:durableId="985551532">
    <w:abstractNumId w:val="2"/>
  </w:num>
  <w:num w:numId="1348" w16cid:durableId="2066173807">
    <w:abstractNumId w:val="1"/>
  </w:num>
  <w:num w:numId="1349" w16cid:durableId="1872645343">
    <w:abstractNumId w:val="0"/>
  </w:num>
  <w:num w:numId="1350" w16cid:durableId="1231385632">
    <w:abstractNumId w:val="9"/>
  </w:num>
  <w:num w:numId="1351" w16cid:durableId="943804461">
    <w:abstractNumId w:val="7"/>
  </w:num>
  <w:num w:numId="1352" w16cid:durableId="1330521354">
    <w:abstractNumId w:val="6"/>
  </w:num>
  <w:num w:numId="1353" w16cid:durableId="247229256">
    <w:abstractNumId w:val="5"/>
  </w:num>
  <w:num w:numId="1354" w16cid:durableId="1660961679">
    <w:abstractNumId w:val="4"/>
  </w:num>
  <w:num w:numId="1355" w16cid:durableId="589654474">
    <w:abstractNumId w:val="8"/>
  </w:num>
  <w:num w:numId="1356" w16cid:durableId="513616908">
    <w:abstractNumId w:val="2"/>
  </w:num>
  <w:num w:numId="1357" w16cid:durableId="1297639374">
    <w:abstractNumId w:val="1"/>
  </w:num>
  <w:num w:numId="1358" w16cid:durableId="2070029346">
    <w:abstractNumId w:val="0"/>
  </w:num>
  <w:num w:numId="1359" w16cid:durableId="1088768160">
    <w:abstractNumId w:val="9"/>
  </w:num>
  <w:num w:numId="1360" w16cid:durableId="1374966008">
    <w:abstractNumId w:val="7"/>
  </w:num>
  <w:num w:numId="1361" w16cid:durableId="1124228940">
    <w:abstractNumId w:val="6"/>
  </w:num>
  <w:num w:numId="1362" w16cid:durableId="946044898">
    <w:abstractNumId w:val="5"/>
  </w:num>
  <w:num w:numId="1363" w16cid:durableId="388311912">
    <w:abstractNumId w:val="4"/>
  </w:num>
  <w:num w:numId="1364" w16cid:durableId="1244335701">
    <w:abstractNumId w:val="8"/>
  </w:num>
  <w:num w:numId="1365" w16cid:durableId="731654423">
    <w:abstractNumId w:val="2"/>
  </w:num>
  <w:num w:numId="1366" w16cid:durableId="1039354010">
    <w:abstractNumId w:val="1"/>
  </w:num>
  <w:num w:numId="1367" w16cid:durableId="1656108842">
    <w:abstractNumId w:val="0"/>
  </w:num>
  <w:num w:numId="1368" w16cid:durableId="395785395">
    <w:abstractNumId w:val="9"/>
  </w:num>
  <w:num w:numId="1369" w16cid:durableId="1846898316">
    <w:abstractNumId w:val="7"/>
  </w:num>
  <w:num w:numId="1370" w16cid:durableId="264919136">
    <w:abstractNumId w:val="6"/>
  </w:num>
  <w:num w:numId="1371" w16cid:durableId="1954096821">
    <w:abstractNumId w:val="5"/>
  </w:num>
  <w:num w:numId="1372" w16cid:durableId="1651055678">
    <w:abstractNumId w:val="4"/>
  </w:num>
  <w:num w:numId="1373" w16cid:durableId="535626397">
    <w:abstractNumId w:val="8"/>
  </w:num>
  <w:num w:numId="1374" w16cid:durableId="760877508">
    <w:abstractNumId w:val="2"/>
  </w:num>
  <w:num w:numId="1375" w16cid:durableId="768279410">
    <w:abstractNumId w:val="1"/>
  </w:num>
  <w:num w:numId="1376" w16cid:durableId="1065487913">
    <w:abstractNumId w:val="0"/>
  </w:num>
  <w:num w:numId="1377" w16cid:durableId="1063527849">
    <w:abstractNumId w:val="2"/>
  </w:num>
  <w:num w:numId="1378" w16cid:durableId="734201932">
    <w:abstractNumId w:val="1"/>
  </w:num>
  <w:num w:numId="1379" w16cid:durableId="1083145560">
    <w:abstractNumId w:val="0"/>
  </w:num>
  <w:num w:numId="1380" w16cid:durableId="1238394865">
    <w:abstractNumId w:val="8"/>
  </w:num>
  <w:num w:numId="1381" w16cid:durableId="808133543">
    <w:abstractNumId w:val="4"/>
  </w:num>
  <w:num w:numId="1382" w16cid:durableId="1276055087">
    <w:abstractNumId w:val="5"/>
  </w:num>
  <w:num w:numId="1383" w16cid:durableId="1323314517">
    <w:abstractNumId w:val="6"/>
  </w:num>
  <w:num w:numId="1384" w16cid:durableId="1705592528">
    <w:abstractNumId w:val="7"/>
  </w:num>
  <w:num w:numId="1385" w16cid:durableId="875582016">
    <w:abstractNumId w:val="9"/>
  </w:num>
  <w:num w:numId="1386" w16cid:durableId="240794964">
    <w:abstractNumId w:val="8"/>
  </w:num>
  <w:num w:numId="1387" w16cid:durableId="1484004396">
    <w:abstractNumId w:val="9"/>
  </w:num>
  <w:num w:numId="1388" w16cid:durableId="275021387">
    <w:abstractNumId w:val="7"/>
  </w:num>
  <w:num w:numId="1389" w16cid:durableId="1607957315">
    <w:abstractNumId w:val="6"/>
  </w:num>
  <w:num w:numId="1390" w16cid:durableId="955216402">
    <w:abstractNumId w:val="5"/>
  </w:num>
  <w:num w:numId="1391" w16cid:durableId="134613125">
    <w:abstractNumId w:val="4"/>
  </w:num>
  <w:num w:numId="1392" w16cid:durableId="1271279228">
    <w:abstractNumId w:val="2"/>
  </w:num>
  <w:num w:numId="1393" w16cid:durableId="1028410933">
    <w:abstractNumId w:val="1"/>
  </w:num>
  <w:num w:numId="1394" w16cid:durableId="1205256">
    <w:abstractNumId w:val="0"/>
  </w:num>
  <w:num w:numId="1395" w16cid:durableId="515071859">
    <w:abstractNumId w:val="9"/>
  </w:num>
  <w:num w:numId="1396" w16cid:durableId="27919093">
    <w:abstractNumId w:val="7"/>
  </w:num>
  <w:num w:numId="1397" w16cid:durableId="165752996">
    <w:abstractNumId w:val="6"/>
  </w:num>
  <w:num w:numId="1398" w16cid:durableId="1857881429">
    <w:abstractNumId w:val="5"/>
  </w:num>
  <w:num w:numId="1399" w16cid:durableId="1851335408">
    <w:abstractNumId w:val="4"/>
  </w:num>
  <w:num w:numId="1400" w16cid:durableId="746001158">
    <w:abstractNumId w:val="2"/>
  </w:num>
  <w:num w:numId="1401" w16cid:durableId="1931544041">
    <w:abstractNumId w:val="1"/>
  </w:num>
  <w:num w:numId="1402" w16cid:durableId="99137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F5"/>
    <w:rsid w:val="00011631"/>
    <w:rsid w:val="000D3ACA"/>
    <w:rsid w:val="000F3014"/>
    <w:rsid w:val="001A37C8"/>
    <w:rsid w:val="001C6D49"/>
    <w:rsid w:val="001E6A10"/>
    <w:rsid w:val="0022349C"/>
    <w:rsid w:val="00230D0F"/>
    <w:rsid w:val="00262CC7"/>
    <w:rsid w:val="002B1A82"/>
    <w:rsid w:val="002C49F6"/>
    <w:rsid w:val="003215A6"/>
    <w:rsid w:val="00377298"/>
    <w:rsid w:val="003A55FF"/>
    <w:rsid w:val="003C514F"/>
    <w:rsid w:val="003F6529"/>
    <w:rsid w:val="00426CD5"/>
    <w:rsid w:val="004277F0"/>
    <w:rsid w:val="00472C87"/>
    <w:rsid w:val="004A77D7"/>
    <w:rsid w:val="00584E7F"/>
    <w:rsid w:val="00622A64"/>
    <w:rsid w:val="00623BA3"/>
    <w:rsid w:val="00711307"/>
    <w:rsid w:val="0071567E"/>
    <w:rsid w:val="007D226B"/>
    <w:rsid w:val="007E1F2A"/>
    <w:rsid w:val="00860CB8"/>
    <w:rsid w:val="00896174"/>
    <w:rsid w:val="008B07DE"/>
    <w:rsid w:val="00927E67"/>
    <w:rsid w:val="0098513D"/>
    <w:rsid w:val="00A413D3"/>
    <w:rsid w:val="00B1153E"/>
    <w:rsid w:val="00B17CD5"/>
    <w:rsid w:val="00B2523B"/>
    <w:rsid w:val="00B52296"/>
    <w:rsid w:val="00B80606"/>
    <w:rsid w:val="00B96CFD"/>
    <w:rsid w:val="00BD1AB1"/>
    <w:rsid w:val="00C34C71"/>
    <w:rsid w:val="00C423B7"/>
    <w:rsid w:val="00C71AB5"/>
    <w:rsid w:val="00CD3BE5"/>
    <w:rsid w:val="00CE4868"/>
    <w:rsid w:val="00CE4CF5"/>
    <w:rsid w:val="00D73193"/>
    <w:rsid w:val="00EB0496"/>
    <w:rsid w:val="00ED28F7"/>
    <w:rsid w:val="00F93766"/>
    <w:rsid w:val="00FA69FE"/>
    <w:rsid w:val="00FD6DAC"/>
    <w:rsid w:val="00FF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97CE7"/>
  <w15:docId w15:val="{9ABCA162-CC4A-4B25-A405-D7EE730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E6A10"/>
    <w:pPr>
      <w:spacing w:before="120" w:after="1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Char"/>
    <w:uiPriority w:val="9"/>
    <w:qFormat/>
    <w:rsid w:val="00F93766"/>
    <w:pPr>
      <w:keepNext/>
      <w:keepLines/>
      <w:numPr>
        <w:numId w:val="217"/>
      </w:numPr>
      <w:tabs>
        <w:tab w:val="left" w:pos="941"/>
      </w:tabs>
      <w:outlineLvl w:val="0"/>
    </w:pPr>
    <w:rPr>
      <w:rFonts w:eastAsiaTheme="majorEastAsia" w:cstheme="majorBidi"/>
      <w:b/>
      <w:color w:val="000000" w:themeColor="text1"/>
      <w:sz w:val="28"/>
      <w:szCs w:val="44"/>
    </w:rPr>
  </w:style>
  <w:style w:type="paragraph" w:styleId="20">
    <w:name w:val="heading 2"/>
    <w:basedOn w:val="a0"/>
    <w:next w:val="3"/>
    <w:link w:val="2Char"/>
    <w:uiPriority w:val="9"/>
    <w:unhideWhenUsed/>
    <w:qFormat/>
    <w:rsid w:val="00F93766"/>
    <w:pPr>
      <w:keepNext/>
      <w:keepLines/>
      <w:numPr>
        <w:ilvl w:val="1"/>
        <w:numId w:val="217"/>
      </w:numPr>
      <w:tabs>
        <w:tab w:val="num" w:pos="941"/>
      </w:tabs>
      <w:outlineLvl w:val="1"/>
    </w:pPr>
    <w:rPr>
      <w:rFonts w:cstheme="majorBidi"/>
      <w:b/>
      <w:sz w:val="28"/>
      <w:szCs w:val="3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F67F3"/>
    <w:pPr>
      <w:keepNext/>
      <w:keepLines/>
      <w:numPr>
        <w:ilvl w:val="2"/>
        <w:numId w:val="217"/>
      </w:numPr>
      <w:tabs>
        <w:tab w:val="left" w:pos="397"/>
      </w:tabs>
      <w:ind w:firstLine="0"/>
      <w:outlineLvl w:val="2"/>
    </w:pPr>
    <w:rPr>
      <w:rFonts w:cstheme="majorBidi"/>
      <w:b/>
      <w:color w:val="000000" w:themeColor="text1"/>
      <w:szCs w:val="36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CD3BE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CD3BE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CD3BE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0"/>
    <w:next w:val="a0"/>
    <w:link w:val="7Char"/>
    <w:uiPriority w:val="9"/>
    <w:unhideWhenUsed/>
    <w:qFormat/>
    <w:rsid w:val="00CD3BE5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0"/>
    <w:next w:val="a0"/>
    <w:link w:val="8Char"/>
    <w:uiPriority w:val="9"/>
    <w:unhideWhenUsed/>
    <w:qFormat/>
    <w:rsid w:val="00CD3BE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0"/>
    <w:next w:val="a0"/>
    <w:link w:val="9Char"/>
    <w:uiPriority w:val="9"/>
    <w:unhideWhenUsed/>
    <w:qFormat/>
    <w:rsid w:val="00CD3BE5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Char"/>
    <w:rsid w:val="00B17CD5"/>
    <w:rPr>
      <w:color w:val="000000" w:themeColor="text1"/>
    </w:rPr>
  </w:style>
  <w:style w:type="paragraph" w:customStyle="1" w:styleId="FirstParagraph">
    <w:name w:val="First Paragraph"/>
    <w:basedOn w:val="a4"/>
    <w:next w:val="a4"/>
    <w:rsid w:val="00B17CD5"/>
  </w:style>
  <w:style w:type="paragraph" w:customStyle="1" w:styleId="Compact">
    <w:name w:val="Compact"/>
    <w:basedOn w:val="a"/>
    <w:rsid w:val="001E6A10"/>
    <w:pPr>
      <w:spacing w:before="0" w:after="0"/>
    </w:pPr>
  </w:style>
  <w:style w:type="paragraph" w:styleId="a5">
    <w:name w:val="Title"/>
    <w:basedOn w:val="a0"/>
    <w:next w:val="a0"/>
    <w:link w:val="Char0"/>
    <w:uiPriority w:val="10"/>
    <w:qFormat/>
    <w:rsid w:val="00C71AB5"/>
    <w:pPr>
      <w:pBdr>
        <w:top w:val="thinThickSmallGap" w:sz="24" w:space="8" w:color="A5A5A5" w:themeColor="accent3"/>
        <w:bottom w:val="thinThickSmallGap" w:sz="24" w:space="8" w:color="A5A5A5" w:themeColor="accent3"/>
      </w:pBdr>
      <w:spacing w:before="360" w:after="360"/>
      <w:contextualSpacing/>
      <w:jc w:val="center"/>
    </w:pPr>
    <w:rPr>
      <w:rFonts w:eastAsiaTheme="majorEastAsia" w:cstheme="majorBidi"/>
      <w:b/>
      <w:caps/>
      <w:color w:val="000000" w:themeColor="text1"/>
      <w:spacing w:val="30"/>
      <w:sz w:val="60"/>
      <w:szCs w:val="72"/>
    </w:rPr>
  </w:style>
  <w:style w:type="paragraph" w:styleId="a6">
    <w:name w:val="Subtitle"/>
    <w:basedOn w:val="a0"/>
    <w:next w:val="a0"/>
    <w:link w:val="Char1"/>
    <w:uiPriority w:val="11"/>
    <w:qFormat/>
    <w:rsid w:val="00BD1AB1"/>
    <w:pPr>
      <w:numPr>
        <w:ilvl w:val="1"/>
      </w:numPr>
      <w:spacing w:before="480" w:after="480"/>
      <w:jc w:val="center"/>
    </w:pPr>
    <w:rPr>
      <w:b/>
      <w:color w:val="000000" w:themeColor="text1"/>
      <w:sz w:val="28"/>
      <w:szCs w:val="28"/>
    </w:rPr>
  </w:style>
  <w:style w:type="paragraph" w:customStyle="1" w:styleId="Author">
    <w:name w:val="Author"/>
    <w:next w:val="a4"/>
    <w:rsid w:val="00B96CFD"/>
    <w:pPr>
      <w:keepNext/>
      <w:keepLines/>
      <w:spacing w:before="480" w:after="640"/>
      <w:jc w:val="center"/>
    </w:pPr>
    <w:rPr>
      <w:rFonts w:ascii="Times New Roman" w:eastAsia="NanumGothic" w:hAnsi="Times New Roman"/>
      <w:b/>
      <w:sz w:val="28"/>
    </w:rPr>
  </w:style>
  <w:style w:type="paragraph" w:styleId="a7">
    <w:name w:val="Date"/>
    <w:next w:val="a4"/>
    <w:pPr>
      <w:keepNext/>
      <w:keepLines/>
      <w:jc w:val="center"/>
    </w:pPr>
  </w:style>
  <w:style w:type="paragraph" w:customStyle="1" w:styleId="AbstractTitle">
    <w:name w:val="Abstract Title"/>
    <w:basedOn w:val="a0"/>
    <w:next w:val="Abstract"/>
    <w:pPr>
      <w:keepNext/>
      <w:keepLines/>
      <w:spacing w:before="30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0"/>
    <w:next w:val="a4"/>
    <w:rsid w:val="00CD3BE5"/>
    <w:pPr>
      <w:keepNext/>
      <w:keepLines/>
      <w:spacing w:before="700" w:after="900"/>
      <w:jc w:val="center"/>
    </w:pPr>
    <w:rPr>
      <w:b/>
      <w:color w:val="000000" w:themeColor="text1"/>
      <w:sz w:val="28"/>
      <w:szCs w:val="20"/>
    </w:rPr>
  </w:style>
  <w:style w:type="paragraph" w:styleId="a8">
    <w:name w:val="Bibliography"/>
    <w:basedOn w:val="a0"/>
  </w:style>
  <w:style w:type="paragraph" w:styleId="a9">
    <w:name w:val="Block Text"/>
    <w:basedOn w:val="a4"/>
    <w:next w:val="a4"/>
    <w:uiPriority w:val="9"/>
    <w:unhideWhenUsed/>
    <w:pPr>
      <w:spacing w:before="100" w:after="100"/>
      <w:ind w:left="480" w:right="480"/>
    </w:pPr>
  </w:style>
  <w:style w:type="paragraph" w:styleId="aa">
    <w:name w:val="footnote text"/>
    <w:basedOn w:val="a0"/>
    <w:link w:val="Char2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0"/>
  </w:style>
  <w:style w:type="paragraph" w:styleId="ab">
    <w:name w:val="caption"/>
    <w:basedOn w:val="a0"/>
    <w:next w:val="a0"/>
    <w:link w:val="Char3"/>
    <w:uiPriority w:val="35"/>
    <w:unhideWhenUsed/>
    <w:qFormat/>
    <w:rsid w:val="00F93766"/>
    <w:pPr>
      <w:jc w:val="center"/>
    </w:pPr>
    <w:rPr>
      <w:b/>
      <w:bCs/>
      <w:color w:val="404040" w:themeColor="text1" w:themeTint="BF"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0"/>
    <w:rsid w:val="003C514F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3">
    <w:name w:val="캡션 Char"/>
    <w:basedOn w:val="a1"/>
    <w:link w:val="ab"/>
    <w:uiPriority w:val="35"/>
    <w:rsid w:val="00F93766"/>
    <w:rPr>
      <w:rFonts w:ascii="Times New Roman" w:eastAsia="Times New Roman" w:hAnsi="Times New Roman" w:cs="Times New Roman"/>
      <w:b/>
      <w:bCs/>
      <w:color w:val="404040" w:themeColor="text1" w:themeTint="BF"/>
      <w:sz w:val="24"/>
      <w:szCs w:val="24"/>
    </w:rPr>
  </w:style>
  <w:style w:type="character" w:customStyle="1" w:styleId="VerbatimChar">
    <w:name w:val="Verbatim Char"/>
    <w:basedOn w:val="Char3"/>
    <w:link w:val="SourceCode"/>
    <w:rsid w:val="00F93766"/>
    <w:rPr>
      <w:rFonts w:ascii="Courier New" w:eastAsia="Courier New" w:hAnsi="Courier New" w:cs="Courier New"/>
      <w:b w:val="0"/>
      <w:bCs w:val="0"/>
      <w:color w:val="404040" w:themeColor="text1" w:themeTint="BF"/>
      <w:sz w:val="22"/>
      <w:szCs w:val="22"/>
      <w:shd w:val="clear" w:color="auto" w:fill="F8F8F8"/>
    </w:rPr>
  </w:style>
  <w:style w:type="character" w:customStyle="1" w:styleId="SectionNumber">
    <w:name w:val="Section Number"/>
    <w:basedOn w:val="Char3"/>
    <w:rPr>
      <w:rFonts w:ascii="Times New Roman" w:eastAsia="NanumGothic" w:hAnsi="Times New Roman" w:cs="Times New Roman"/>
      <w:b/>
      <w:bCs/>
      <w:color w:val="404040" w:themeColor="text1" w:themeTint="BF"/>
      <w:sz w:val="20"/>
      <w:szCs w:val="16"/>
    </w:rPr>
  </w:style>
  <w:style w:type="character" w:styleId="ac">
    <w:name w:val="footnote reference"/>
    <w:basedOn w:val="Char3"/>
    <w:rPr>
      <w:rFonts w:ascii="Times New Roman" w:eastAsia="NanumGothic" w:hAnsi="Times New Roman" w:cs="Times New Roman"/>
      <w:b/>
      <w:bCs/>
      <w:color w:val="404040" w:themeColor="text1" w:themeTint="BF"/>
      <w:sz w:val="20"/>
      <w:szCs w:val="16"/>
      <w:vertAlign w:val="superscript"/>
    </w:rPr>
  </w:style>
  <w:style w:type="character" w:styleId="ad">
    <w:name w:val="Hyperlink"/>
    <w:basedOn w:val="Char3"/>
    <w:rsid w:val="00426CD5"/>
    <w:rPr>
      <w:rFonts w:ascii="Times New Roman" w:eastAsia="Times New Roman" w:hAnsi="Times New Roman" w:cs="Times New Roman"/>
      <w:b w:val="0"/>
      <w:bCs w:val="0"/>
      <w:color w:val="000000" w:themeColor="text1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CD3BE5"/>
    <w:pPr>
      <w:outlineLvl w:val="9"/>
    </w:pPr>
  </w:style>
  <w:style w:type="paragraph" w:customStyle="1" w:styleId="SourceCode">
    <w:name w:val="Source Code"/>
    <w:basedOn w:val="a0"/>
    <w:link w:val="VerbatimChar"/>
    <w:rsid w:val="00F93766"/>
    <w:pPr>
      <w:shd w:val="clear" w:color="auto" w:fill="F8F8F8"/>
      <w:wordWrap w:val="0"/>
    </w:pPr>
    <w:rPr>
      <w:rFonts w:ascii="Courier New" w:eastAsia="Courier New" w:hAnsi="Courier New" w:cs="Courier New"/>
      <w:sz w:val="22"/>
      <w:szCs w:val="22"/>
    </w:rPr>
  </w:style>
  <w:style w:type="character" w:customStyle="1" w:styleId="KeywordTok">
    <w:name w:val="KeywordTok"/>
    <w:basedOn w:val="VerbatimChar"/>
    <w:rPr>
      <w:rFonts w:ascii="Consolas" w:eastAsia="NanumGothic" w:hAnsi="Consolas" w:cs="Courier New"/>
      <w:b/>
      <w:bCs w:val="0"/>
      <w:color w:val="204A87"/>
      <w:sz w:val="22"/>
      <w:szCs w:val="16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eastAsia="NanumGothic" w:hAnsi="Consolas" w:cs="Courier New"/>
      <w:b w:val="0"/>
      <w:bCs w:val="0"/>
      <w:color w:val="204A87"/>
      <w:sz w:val="22"/>
      <w:szCs w:val="16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eastAsia="NanumGothic" w:hAnsi="Consolas" w:cs="Courier New"/>
      <w:b w:val="0"/>
      <w:bCs w:val="0"/>
      <w:color w:val="0000CF"/>
      <w:sz w:val="22"/>
      <w:szCs w:val="16"/>
      <w:shd w:val="clear" w:color="auto" w:fill="F8F8F8"/>
    </w:rPr>
  </w:style>
  <w:style w:type="character" w:customStyle="1" w:styleId="BaseNTok">
    <w:name w:val="BaseNTok"/>
    <w:basedOn w:val="VerbatimChar"/>
    <w:rPr>
      <w:rFonts w:ascii="Consolas" w:eastAsia="NanumGothic" w:hAnsi="Consolas" w:cs="Courier New"/>
      <w:b w:val="0"/>
      <w:bCs w:val="0"/>
      <w:color w:val="0000CF"/>
      <w:sz w:val="22"/>
      <w:szCs w:val="16"/>
      <w:shd w:val="clear" w:color="auto" w:fill="F8F8F8"/>
    </w:rPr>
  </w:style>
  <w:style w:type="character" w:customStyle="1" w:styleId="FloatTok">
    <w:name w:val="FloatTok"/>
    <w:basedOn w:val="VerbatimChar"/>
    <w:rPr>
      <w:rFonts w:ascii="Consolas" w:eastAsia="NanumGothic" w:hAnsi="Consolas" w:cs="Courier New"/>
      <w:b w:val="0"/>
      <w:bCs w:val="0"/>
      <w:color w:val="0000CF"/>
      <w:sz w:val="22"/>
      <w:szCs w:val="16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eastAsia="NanumGothic" w:hAnsi="Consolas" w:cs="Courier New"/>
      <w:b w:val="0"/>
      <w:bCs w:val="0"/>
      <w:color w:val="8F5902"/>
      <w:sz w:val="22"/>
      <w:szCs w:val="16"/>
      <w:shd w:val="clear" w:color="auto" w:fill="F8F8F8"/>
    </w:rPr>
  </w:style>
  <w:style w:type="character" w:customStyle="1" w:styleId="CharTok">
    <w:name w:val="CharTok"/>
    <w:basedOn w:val="VerbatimChar"/>
    <w:rPr>
      <w:rFonts w:ascii="Consolas" w:eastAsia="NanumGothic" w:hAnsi="Consolas" w:cs="Courier New"/>
      <w:b w:val="0"/>
      <w:bCs w:val="0"/>
      <w:color w:val="4E9A06"/>
      <w:sz w:val="22"/>
      <w:szCs w:val="16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eastAsia="NanumGothic" w:hAnsi="Consolas" w:cs="Courier New"/>
      <w:b/>
      <w:bCs w:val="0"/>
      <w:color w:val="CE5C00"/>
      <w:sz w:val="22"/>
      <w:szCs w:val="16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eastAsia="NanumGothic" w:hAnsi="Consolas" w:cs="Courier New"/>
      <w:b w:val="0"/>
      <w:bCs w:val="0"/>
      <w:color w:val="4E9A06"/>
      <w:sz w:val="22"/>
      <w:szCs w:val="1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eastAsia="NanumGothic" w:hAnsi="Consolas" w:cs="Courier New"/>
      <w:b w:val="0"/>
      <w:bCs w:val="0"/>
      <w:color w:val="4E9A06"/>
      <w:sz w:val="22"/>
      <w:szCs w:val="1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eastAsia="NanumGothic" w:hAnsi="Consolas" w:cs="Courier New"/>
      <w:b w:val="0"/>
      <w:bCs w:val="0"/>
      <w:color w:val="4E9A06"/>
      <w:sz w:val="22"/>
      <w:szCs w:val="16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eastAsia="NanumGothic" w:hAnsi="Consolas" w:cs="Courier New"/>
      <w:b w:val="0"/>
      <w:bCs w:val="0"/>
      <w:color w:val="404040" w:themeColor="text1" w:themeTint="BF"/>
      <w:sz w:val="22"/>
      <w:szCs w:val="16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eastAsia="NanumGothic" w:hAnsi="Consolas" w:cs="Courier New"/>
      <w:b w:val="0"/>
      <w:bCs w:val="0"/>
      <w:i/>
      <w:color w:val="8F5902"/>
      <w:sz w:val="22"/>
      <w:szCs w:val="16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eastAsia="NanumGothic" w:hAnsi="Consolas" w:cs="Courier New"/>
      <w:b/>
      <w:bCs w:val="0"/>
      <w:i/>
      <w:color w:val="8F5902"/>
      <w:sz w:val="22"/>
      <w:szCs w:val="16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eastAsia="NanumGothic" w:hAnsi="Consolas" w:cs="Courier New"/>
      <w:b/>
      <w:bCs w:val="0"/>
      <w:i/>
      <w:color w:val="8F5902"/>
      <w:sz w:val="22"/>
      <w:szCs w:val="16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eastAsia="NanumGothic" w:hAnsi="Consolas" w:cs="Courier New"/>
      <w:b/>
      <w:bCs w:val="0"/>
      <w:i/>
      <w:color w:val="8F5902"/>
      <w:sz w:val="22"/>
      <w:szCs w:val="16"/>
      <w:shd w:val="clear" w:color="auto" w:fill="F8F8F8"/>
    </w:rPr>
  </w:style>
  <w:style w:type="character" w:customStyle="1" w:styleId="OtherTok">
    <w:name w:val="OtherTok"/>
    <w:basedOn w:val="VerbatimChar"/>
    <w:rPr>
      <w:rFonts w:ascii="Consolas" w:eastAsia="NanumGothic" w:hAnsi="Consolas" w:cs="Courier New"/>
      <w:b w:val="0"/>
      <w:bCs w:val="0"/>
      <w:color w:val="8F5902"/>
      <w:sz w:val="22"/>
      <w:szCs w:val="16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eastAsia="NanumGothic" w:hAnsi="Consolas" w:cs="Courier New"/>
      <w:b/>
      <w:bCs w:val="0"/>
      <w:color w:val="204A87"/>
      <w:sz w:val="22"/>
      <w:szCs w:val="16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eastAsia="NanumGothic" w:hAnsi="Consolas" w:cs="Courier New"/>
      <w:b w:val="0"/>
      <w:bCs w:val="0"/>
      <w:color w:val="000000"/>
      <w:sz w:val="22"/>
      <w:szCs w:val="16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eastAsia="NanumGothic" w:hAnsi="Consolas" w:cs="Courier New"/>
      <w:b/>
      <w:bCs w:val="0"/>
      <w:color w:val="204A87"/>
      <w:sz w:val="22"/>
      <w:szCs w:val="16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eastAsia="NanumGothic" w:hAnsi="Consolas" w:cs="Courier New"/>
      <w:b/>
      <w:bCs w:val="0"/>
      <w:color w:val="CE5C00"/>
      <w:sz w:val="22"/>
      <w:szCs w:val="16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eastAsia="NanumGothic" w:hAnsi="Consolas" w:cs="Courier New"/>
      <w:b w:val="0"/>
      <w:bCs w:val="0"/>
      <w:color w:val="404040" w:themeColor="text1" w:themeTint="BF"/>
      <w:sz w:val="22"/>
      <w:szCs w:val="16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eastAsia="NanumGothic" w:hAnsi="Consolas" w:cs="Courier New"/>
      <w:b w:val="0"/>
      <w:bCs w:val="0"/>
      <w:color w:val="404040" w:themeColor="text1" w:themeTint="BF"/>
      <w:sz w:val="22"/>
      <w:szCs w:val="16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eastAsia="NanumGothic" w:hAnsi="Consolas" w:cs="Courier New"/>
      <w:b w:val="0"/>
      <w:bCs w:val="0"/>
      <w:i/>
      <w:color w:val="8F5902"/>
      <w:sz w:val="22"/>
      <w:szCs w:val="16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eastAsia="NanumGothic" w:hAnsi="Consolas" w:cs="Courier New"/>
      <w:b w:val="0"/>
      <w:bCs w:val="0"/>
      <w:color w:val="204A87"/>
      <w:sz w:val="22"/>
      <w:szCs w:val="16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eastAsia="NanumGothic" w:hAnsi="Consolas" w:cs="Courier New"/>
      <w:b w:val="0"/>
      <w:bCs w:val="0"/>
      <w:color w:val="404040" w:themeColor="text1" w:themeTint="BF"/>
      <w:sz w:val="22"/>
      <w:szCs w:val="16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eastAsia="NanumGothic" w:hAnsi="Consolas" w:cs="Courier New"/>
      <w:b/>
      <w:bCs w:val="0"/>
      <w:i/>
      <w:color w:val="8F5902"/>
      <w:sz w:val="22"/>
      <w:szCs w:val="16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eastAsia="NanumGothic" w:hAnsi="Consolas" w:cs="Courier New"/>
      <w:b/>
      <w:bCs w:val="0"/>
      <w:i/>
      <w:color w:val="8F5902"/>
      <w:sz w:val="22"/>
      <w:szCs w:val="16"/>
      <w:shd w:val="clear" w:color="auto" w:fill="F8F8F8"/>
    </w:rPr>
  </w:style>
  <w:style w:type="character" w:customStyle="1" w:styleId="AlertTok">
    <w:name w:val="AlertTok"/>
    <w:basedOn w:val="VerbatimChar"/>
    <w:rPr>
      <w:rFonts w:ascii="Consolas" w:eastAsia="NanumGothic" w:hAnsi="Consolas" w:cs="Courier New"/>
      <w:b w:val="0"/>
      <w:bCs w:val="0"/>
      <w:color w:val="EF2929"/>
      <w:sz w:val="22"/>
      <w:szCs w:val="16"/>
      <w:shd w:val="clear" w:color="auto" w:fill="F8F8F8"/>
    </w:rPr>
  </w:style>
  <w:style w:type="character" w:customStyle="1" w:styleId="ErrorTok">
    <w:name w:val="ErrorTok"/>
    <w:basedOn w:val="VerbatimChar"/>
    <w:rPr>
      <w:rFonts w:ascii="Consolas" w:eastAsia="NanumGothic" w:hAnsi="Consolas" w:cs="Courier New"/>
      <w:b/>
      <w:bCs w:val="0"/>
      <w:color w:val="A40000"/>
      <w:sz w:val="22"/>
      <w:szCs w:val="16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eastAsia="NanumGothic" w:hAnsi="Consolas" w:cs="Courier New"/>
      <w:b w:val="0"/>
      <w:bCs w:val="0"/>
      <w:color w:val="404040" w:themeColor="text1" w:themeTint="BF"/>
      <w:sz w:val="22"/>
      <w:szCs w:val="16"/>
      <w:shd w:val="clear" w:color="auto" w:fill="F8F8F8"/>
    </w:rPr>
  </w:style>
  <w:style w:type="paragraph" w:styleId="ae">
    <w:name w:val="header"/>
    <w:basedOn w:val="a0"/>
    <w:link w:val="Char4"/>
    <w:uiPriority w:val="99"/>
    <w:unhideWhenUsed/>
    <w:rsid w:val="000F3014"/>
    <w:pPr>
      <w:tabs>
        <w:tab w:val="center" w:pos="4680"/>
        <w:tab w:val="right" w:pos="9360"/>
      </w:tabs>
    </w:pPr>
  </w:style>
  <w:style w:type="character" w:customStyle="1" w:styleId="Char4">
    <w:name w:val="머리글 Char"/>
    <w:basedOn w:val="a1"/>
    <w:link w:val="ae"/>
    <w:uiPriority w:val="99"/>
    <w:rsid w:val="000F3014"/>
  </w:style>
  <w:style w:type="paragraph" w:styleId="af">
    <w:name w:val="footer"/>
    <w:basedOn w:val="a0"/>
    <w:link w:val="Char5"/>
    <w:uiPriority w:val="99"/>
    <w:unhideWhenUsed/>
    <w:rsid w:val="000F3014"/>
    <w:pPr>
      <w:tabs>
        <w:tab w:val="center" w:pos="4680"/>
        <w:tab w:val="right" w:pos="9360"/>
      </w:tabs>
    </w:pPr>
  </w:style>
  <w:style w:type="character" w:customStyle="1" w:styleId="Char5">
    <w:name w:val="바닥글 Char"/>
    <w:basedOn w:val="a1"/>
    <w:link w:val="af"/>
    <w:uiPriority w:val="99"/>
    <w:rsid w:val="000F3014"/>
  </w:style>
  <w:style w:type="character" w:customStyle="1" w:styleId="1Char">
    <w:name w:val="제목 1 Char"/>
    <w:basedOn w:val="a1"/>
    <w:link w:val="1"/>
    <w:uiPriority w:val="9"/>
    <w:rsid w:val="00F93766"/>
    <w:rPr>
      <w:rFonts w:ascii="Times New Roman" w:eastAsiaTheme="majorEastAsia" w:hAnsi="Times New Roman" w:cstheme="majorBidi"/>
      <w:b/>
      <w:color w:val="000000" w:themeColor="text1"/>
      <w:sz w:val="28"/>
      <w:szCs w:val="44"/>
    </w:rPr>
  </w:style>
  <w:style w:type="character" w:customStyle="1" w:styleId="2Char">
    <w:name w:val="제목 2 Char"/>
    <w:basedOn w:val="a1"/>
    <w:link w:val="20"/>
    <w:uiPriority w:val="9"/>
    <w:rsid w:val="00F93766"/>
    <w:rPr>
      <w:rFonts w:ascii="Times New Roman" w:eastAsia="NanumGothic" w:hAnsi="Times New Roman" w:cstheme="majorBidi"/>
      <w:b/>
      <w:sz w:val="28"/>
      <w:szCs w:val="36"/>
    </w:rPr>
  </w:style>
  <w:style w:type="character" w:customStyle="1" w:styleId="3Char">
    <w:name w:val="제목 3 Char"/>
    <w:basedOn w:val="a1"/>
    <w:link w:val="3"/>
    <w:uiPriority w:val="9"/>
    <w:rsid w:val="00FF67F3"/>
    <w:rPr>
      <w:rFonts w:ascii="Times New Roman" w:eastAsia="Times New Roman" w:hAnsi="Times New Roman" w:cstheme="majorBidi"/>
      <w:b/>
      <w:color w:val="000000" w:themeColor="text1"/>
      <w:sz w:val="24"/>
      <w:szCs w:val="36"/>
    </w:rPr>
  </w:style>
  <w:style w:type="character" w:customStyle="1" w:styleId="4Char">
    <w:name w:val="제목 4 Char"/>
    <w:basedOn w:val="a1"/>
    <w:link w:val="4"/>
    <w:uiPriority w:val="9"/>
    <w:rsid w:val="00CD3BE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1"/>
    <w:link w:val="5"/>
    <w:uiPriority w:val="9"/>
    <w:rsid w:val="00CD3BE5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1"/>
    <w:link w:val="6"/>
    <w:uiPriority w:val="9"/>
    <w:rsid w:val="00CD3BE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1"/>
    <w:link w:val="7"/>
    <w:uiPriority w:val="9"/>
    <w:rsid w:val="00CD3BE5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1"/>
    <w:link w:val="8"/>
    <w:uiPriority w:val="9"/>
    <w:rsid w:val="00CD3B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1"/>
    <w:link w:val="9"/>
    <w:uiPriority w:val="9"/>
    <w:rsid w:val="00CD3BE5"/>
    <w:rPr>
      <w:b/>
      <w:bCs/>
      <w:i/>
      <w:iCs/>
    </w:rPr>
  </w:style>
  <w:style w:type="character" w:customStyle="1" w:styleId="Char0">
    <w:name w:val="제목 Char"/>
    <w:basedOn w:val="a1"/>
    <w:link w:val="a5"/>
    <w:uiPriority w:val="10"/>
    <w:rsid w:val="00C71AB5"/>
    <w:rPr>
      <w:rFonts w:ascii="Times New Roman" w:eastAsiaTheme="majorEastAsia" w:hAnsi="Times New Roman" w:cstheme="majorBidi"/>
      <w:b/>
      <w:caps/>
      <w:color w:val="000000" w:themeColor="text1"/>
      <w:spacing w:val="30"/>
      <w:sz w:val="60"/>
      <w:szCs w:val="72"/>
    </w:rPr>
  </w:style>
  <w:style w:type="character" w:customStyle="1" w:styleId="Char1">
    <w:name w:val="부제 Char"/>
    <w:basedOn w:val="a1"/>
    <w:link w:val="a6"/>
    <w:uiPriority w:val="11"/>
    <w:rsid w:val="00BD1AB1"/>
    <w:rPr>
      <w:rFonts w:ascii="Times New Roman" w:eastAsia="NanumGothic" w:hAnsi="Times New Roman"/>
      <w:b/>
      <w:color w:val="000000" w:themeColor="text1"/>
      <w:sz w:val="28"/>
      <w:szCs w:val="28"/>
    </w:rPr>
  </w:style>
  <w:style w:type="character" w:styleId="af0">
    <w:name w:val="Strong"/>
    <w:basedOn w:val="a1"/>
    <w:uiPriority w:val="22"/>
    <w:qFormat/>
    <w:rsid w:val="00CD3BE5"/>
    <w:rPr>
      <w:b/>
      <w:bCs/>
    </w:rPr>
  </w:style>
  <w:style w:type="character" w:styleId="af1">
    <w:name w:val="Emphasis"/>
    <w:basedOn w:val="a1"/>
    <w:uiPriority w:val="20"/>
    <w:qFormat/>
    <w:rsid w:val="00CD3BE5"/>
    <w:rPr>
      <w:i/>
      <w:iCs/>
      <w:color w:val="000000" w:themeColor="text1"/>
    </w:rPr>
  </w:style>
  <w:style w:type="paragraph" w:styleId="af2">
    <w:name w:val="No Spacing"/>
    <w:uiPriority w:val="1"/>
    <w:qFormat/>
    <w:rsid w:val="00CD3BE5"/>
    <w:pPr>
      <w:spacing w:after="0" w:line="240" w:lineRule="auto"/>
      <w:ind w:leftChars="200" w:left="420"/>
      <w:jc w:val="center"/>
    </w:pPr>
    <w:rPr>
      <w:rFonts w:ascii="Times New Roman" w:eastAsia="NanumGothic" w:hAnsi="Times New Roman"/>
    </w:rPr>
  </w:style>
  <w:style w:type="paragraph" w:styleId="af3">
    <w:name w:val="Quote"/>
    <w:basedOn w:val="a0"/>
    <w:next w:val="a0"/>
    <w:link w:val="Char6"/>
    <w:uiPriority w:val="29"/>
    <w:qFormat/>
    <w:rsid w:val="00CD3BE5"/>
    <w:pPr>
      <w:spacing w:before="160"/>
      <w:ind w:left="720" w:right="720"/>
      <w:jc w:val="center"/>
    </w:pPr>
    <w:rPr>
      <w:i/>
      <w:iCs/>
      <w:color w:val="7B7B7B" w:themeColor="accent3" w:themeShade="BF"/>
    </w:rPr>
  </w:style>
  <w:style w:type="character" w:customStyle="1" w:styleId="Char6">
    <w:name w:val="인용 Char"/>
    <w:basedOn w:val="a1"/>
    <w:link w:val="af3"/>
    <w:uiPriority w:val="29"/>
    <w:rsid w:val="00CD3BE5"/>
    <w:rPr>
      <w:i/>
      <w:iCs/>
      <w:color w:val="7B7B7B" w:themeColor="accent3" w:themeShade="BF"/>
      <w:sz w:val="24"/>
      <w:szCs w:val="24"/>
    </w:rPr>
  </w:style>
  <w:style w:type="paragraph" w:styleId="af4">
    <w:name w:val="Intense Quote"/>
    <w:basedOn w:val="a0"/>
    <w:next w:val="a0"/>
    <w:link w:val="Char7"/>
    <w:uiPriority w:val="30"/>
    <w:qFormat/>
    <w:rsid w:val="00CD3BE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7">
    <w:name w:val="강한 인용 Char"/>
    <w:basedOn w:val="a1"/>
    <w:link w:val="af4"/>
    <w:uiPriority w:val="30"/>
    <w:rsid w:val="00CD3BE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f5">
    <w:name w:val="Subtle Emphasis"/>
    <w:basedOn w:val="a1"/>
    <w:uiPriority w:val="19"/>
    <w:qFormat/>
    <w:rsid w:val="00CD3BE5"/>
    <w:rPr>
      <w:i/>
      <w:iCs/>
      <w:color w:val="595959" w:themeColor="text1" w:themeTint="A6"/>
    </w:rPr>
  </w:style>
  <w:style w:type="character" w:styleId="af6">
    <w:name w:val="Intense Emphasis"/>
    <w:basedOn w:val="a1"/>
    <w:uiPriority w:val="21"/>
    <w:qFormat/>
    <w:rsid w:val="00CD3BE5"/>
    <w:rPr>
      <w:b/>
      <w:bCs/>
      <w:i/>
      <w:iCs/>
      <w:color w:val="auto"/>
    </w:rPr>
  </w:style>
  <w:style w:type="character" w:styleId="af7">
    <w:name w:val="Subtle Reference"/>
    <w:basedOn w:val="a1"/>
    <w:uiPriority w:val="31"/>
    <w:qFormat/>
    <w:rsid w:val="00CD3BE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8">
    <w:name w:val="Intense Reference"/>
    <w:basedOn w:val="a1"/>
    <w:uiPriority w:val="32"/>
    <w:qFormat/>
    <w:rsid w:val="00CD3BE5"/>
    <w:rPr>
      <w:b/>
      <w:bCs/>
      <w:caps w:val="0"/>
      <w:smallCaps/>
      <w:color w:val="auto"/>
      <w:spacing w:val="0"/>
      <w:u w:val="single"/>
    </w:rPr>
  </w:style>
  <w:style w:type="character" w:styleId="af9">
    <w:name w:val="Book Title"/>
    <w:basedOn w:val="a1"/>
    <w:uiPriority w:val="33"/>
    <w:qFormat/>
    <w:rsid w:val="00CD3BE5"/>
    <w:rPr>
      <w:b/>
      <w:bCs/>
      <w:caps w:val="0"/>
      <w:smallCaps/>
      <w:spacing w:val="0"/>
    </w:rPr>
  </w:style>
  <w:style w:type="character" w:customStyle="1" w:styleId="Char2">
    <w:name w:val="각주 텍스트 Char"/>
    <w:basedOn w:val="a1"/>
    <w:link w:val="aa"/>
    <w:rsid w:val="00CD3BE5"/>
  </w:style>
  <w:style w:type="character" w:customStyle="1" w:styleId="Char">
    <w:name w:val="본문 Char"/>
    <w:basedOn w:val="a1"/>
    <w:link w:val="a4"/>
    <w:rsid w:val="00B17CD5"/>
    <w:rPr>
      <w:rFonts w:ascii="Times New Roman" w:eastAsia="Times New Roman" w:hAnsi="Times New Roman" w:cs="Times New Roman"/>
      <w:color w:val="000000" w:themeColor="text1"/>
      <w:sz w:val="24"/>
      <w:szCs w:val="24"/>
    </w:rPr>
  </w:style>
  <w:style w:type="table" w:styleId="afa">
    <w:name w:val="Table Grid"/>
    <w:basedOn w:val="a2"/>
    <w:rsid w:val="00FA6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List Number 2"/>
    <w:basedOn w:val="a0"/>
    <w:unhideWhenUsed/>
    <w:rsid w:val="003C514F"/>
    <w:pPr>
      <w:numPr>
        <w:numId w:val="298"/>
      </w:numPr>
      <w:contextualSpacing/>
    </w:pPr>
  </w:style>
  <w:style w:type="paragraph" w:styleId="afb">
    <w:name w:val="List Paragraph"/>
    <w:basedOn w:val="a0"/>
    <w:uiPriority w:val="34"/>
    <w:qFormat/>
    <w:rsid w:val="003C514F"/>
    <w:pPr>
      <w:ind w:left="720"/>
      <w:contextualSpacing/>
    </w:pPr>
  </w:style>
  <w:style w:type="character" w:styleId="afc">
    <w:name w:val="Placeholder Text"/>
    <w:basedOn w:val="a1"/>
    <w:semiHidden/>
    <w:rsid w:val="00C71AB5"/>
    <w:rPr>
      <w:color w:val="808080"/>
    </w:rPr>
  </w:style>
  <w:style w:type="paragraph" w:styleId="a">
    <w:name w:val="List Number"/>
    <w:basedOn w:val="a0"/>
    <w:semiHidden/>
    <w:unhideWhenUsed/>
    <w:rsid w:val="00262CC7"/>
    <w:pPr>
      <w:numPr>
        <w:numId w:val="138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13" Type="http://schemas.openxmlformats.org/officeDocument/2006/relationships/hyperlink" Target="http://rmarkdown.rstudio.com" TargetMode="External"/><Relationship Id="rId18" Type="http://schemas.openxmlformats.org/officeDocument/2006/relationships/footer" Target="footer2.xml"/><Relationship Id="rId26" Type="http://schemas.openxmlformats.org/officeDocument/2006/relationships/hyperlink" Target="http://rmarkdown.rstudio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rmarkdown.rstudio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rmarkdown.rstudio.com" TargetMode="External"/><Relationship Id="rId17" Type="http://schemas.openxmlformats.org/officeDocument/2006/relationships/header" Target="header2.xml"/><Relationship Id="rId25" Type="http://schemas.openxmlformats.org/officeDocument/2006/relationships/hyperlink" Target="http://rmarkdown.rstudio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rmarkdown.rstudio.com" TargetMode="External"/><Relationship Id="rId20" Type="http://schemas.openxmlformats.org/officeDocument/2006/relationships/hyperlink" Target="http://rmarkdown.rstudio.com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rmarkdown.rstudio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markdown.rstudio.com" TargetMode="External"/><Relationship Id="rId23" Type="http://schemas.openxmlformats.org/officeDocument/2006/relationships/hyperlink" Target="http://rmarkdown.rstudio.com" TargetMode="External"/><Relationship Id="rId28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yperlink" Target="http://rmarkdown.rstudio.com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rmarkdown.rstudio.com" TargetMode="External"/><Relationship Id="rId22" Type="http://schemas.openxmlformats.org/officeDocument/2006/relationships/hyperlink" Target="http://rmarkdown.rstudio.com" TargetMode="External"/><Relationship Id="rId27" Type="http://schemas.openxmlformats.org/officeDocument/2006/relationships/hyperlink" Target="http://rmarkdown.rstudio.com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es\Desktop\e-protocol\template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E1179-990E-4EB4-9702-211E2438D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template_4</Template>
  <TotalTime>14</TotalTime>
  <Pages>7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[AimsBioscience MW] Kate Shin</dc:creator>
  <cp:keywords/>
  <cp:lastModifiedBy>AIMS</cp:lastModifiedBy>
  <cp:revision>12</cp:revision>
  <dcterms:created xsi:type="dcterms:W3CDTF">2023-06-17T16:37:00Z</dcterms:created>
  <dcterms:modified xsi:type="dcterms:W3CDTF">2025-02-15T13:17:00Z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2023-05-22</vt:lpwstr>
  </property>
  <property fmtid="{D5CDD505-2E9C-101B-9397-08002B2CF9AE}" pid="3" name="output">
    <vt:lpwstr>word_document</vt:lpwstr>
  </property>
</Properties>
</file>